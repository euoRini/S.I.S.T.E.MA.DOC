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DBDA7" w14:textId="7A27A9B6" w:rsidR="00E56CCE" w:rsidRPr="00FA6B35" w:rsidRDefault="001B2F49" w:rsidP="003F75CF">
      <w:pPr>
        <w:pStyle w:val="Ttulo"/>
        <w:spacing w:before="3480" w:after="3480"/>
      </w:pPr>
      <w:r>
        <w:t>S.I.S.T.E.MA – SISTEMA INTERNO DE SUPORTE A TRANSAÇÕES PARA EVENTOS MU</w:t>
      </w:r>
      <w:r w:rsidR="00270148">
        <w:t>L</w:t>
      </w:r>
      <w:r>
        <w:t xml:space="preserve">TIABRANGENTES </w:t>
      </w:r>
    </w:p>
    <w:p w14:paraId="179154C3" w14:textId="77777777" w:rsidR="00E56CCE" w:rsidRPr="00FA6B35" w:rsidRDefault="00F9558F" w:rsidP="008D163C">
      <w:pPr>
        <w:ind w:left="3969"/>
        <w:jc w:val="both"/>
      </w:pPr>
      <w:r w:rsidRPr="00FA6B35">
        <w:t>Projeto Final</w:t>
      </w:r>
      <w:r w:rsidR="00E56CCE" w:rsidRPr="00FA6B35">
        <w:t xml:space="preserve"> apresentado como requisito parcial para obtenção da nota de conclusão de curso </w:t>
      </w:r>
      <w:r w:rsidRPr="00FA6B35">
        <w:t>Técnico em Informática</w:t>
      </w:r>
      <w:r w:rsidR="00E56CCE" w:rsidRPr="00FA6B35">
        <w:t xml:space="preserve"> do </w:t>
      </w:r>
      <w:r w:rsidRPr="00FA6B35">
        <w:t>Instituto Federal do Rio de Janeiro, campus Pinheiral</w:t>
      </w:r>
      <w:r w:rsidR="00E56CCE" w:rsidRPr="00FA6B35">
        <w:t>.</w:t>
      </w:r>
    </w:p>
    <w:p w14:paraId="3D6D6CF2" w14:textId="77777777" w:rsidR="00E56CCE" w:rsidRPr="00FA6B35" w:rsidRDefault="00E56CCE" w:rsidP="003F75CF">
      <w:pPr>
        <w:ind w:left="3969"/>
        <w:jc w:val="both"/>
      </w:pPr>
    </w:p>
    <w:p w14:paraId="29F94AEB" w14:textId="5099D5D9" w:rsidR="00E56CCE" w:rsidRDefault="00E56CCE" w:rsidP="003F75CF">
      <w:pPr>
        <w:ind w:left="3969"/>
        <w:jc w:val="both"/>
      </w:pPr>
      <w:r w:rsidRPr="00FA6B35">
        <w:t>Professo</w:t>
      </w:r>
      <w:r w:rsidR="00F9558F" w:rsidRPr="00FA6B35">
        <w:t>r</w:t>
      </w:r>
      <w:r w:rsidR="001B2F49">
        <w:t>es</w:t>
      </w:r>
      <w:r w:rsidRPr="00FA6B35">
        <w:t xml:space="preserve"> Orientado</w:t>
      </w:r>
      <w:r w:rsidR="00F9558F" w:rsidRPr="00FA6B35">
        <w:t>r</w:t>
      </w:r>
      <w:r w:rsidR="001B2F49">
        <w:t>es</w:t>
      </w:r>
      <w:r w:rsidRPr="00FA6B35">
        <w:t xml:space="preserve">: </w:t>
      </w:r>
      <w:r w:rsidR="001B2F49">
        <w:t>Edgar</w:t>
      </w:r>
      <w:r w:rsidR="00270148">
        <w:t xml:space="preserve"> Barbosa Lima</w:t>
      </w:r>
      <w:r w:rsidR="001B2F49">
        <w:t xml:space="preserve"> e Marcos Antônio </w:t>
      </w:r>
      <w:proofErr w:type="spellStart"/>
      <w:r w:rsidR="001B2F49">
        <w:t>Guerine</w:t>
      </w:r>
      <w:proofErr w:type="spellEnd"/>
      <w:r w:rsidR="00823AB3">
        <w:t xml:space="preserve"> Ribeiro</w:t>
      </w:r>
    </w:p>
    <w:p w14:paraId="5BBBEC64" w14:textId="77777777" w:rsidR="003F75CF" w:rsidRDefault="003F75CF" w:rsidP="003F75CF">
      <w:pPr>
        <w:ind w:left="3969"/>
        <w:jc w:val="both"/>
      </w:pPr>
    </w:p>
    <w:p w14:paraId="53689C0F" w14:textId="77777777" w:rsidR="003F75CF" w:rsidRDefault="003F75CF" w:rsidP="003F75CF">
      <w:pPr>
        <w:ind w:left="3969"/>
        <w:jc w:val="both"/>
      </w:pPr>
    </w:p>
    <w:p w14:paraId="6F37BC38" w14:textId="77777777" w:rsidR="003F75CF" w:rsidRDefault="003F75CF" w:rsidP="003F75CF">
      <w:pPr>
        <w:ind w:left="3969"/>
        <w:jc w:val="both"/>
      </w:pPr>
    </w:p>
    <w:p w14:paraId="483CA934" w14:textId="77777777" w:rsidR="003F75CF" w:rsidRDefault="003F75CF" w:rsidP="003F75CF">
      <w:pPr>
        <w:ind w:left="3969"/>
        <w:jc w:val="both"/>
      </w:pPr>
    </w:p>
    <w:p w14:paraId="5A340947" w14:textId="77777777" w:rsidR="003F75CF" w:rsidRDefault="003F75CF" w:rsidP="003F75CF">
      <w:pPr>
        <w:ind w:left="3969"/>
        <w:jc w:val="both"/>
      </w:pPr>
    </w:p>
    <w:p w14:paraId="1954DD62" w14:textId="77777777" w:rsidR="003F75CF" w:rsidRDefault="003F75CF" w:rsidP="003F75CF">
      <w:pPr>
        <w:ind w:left="3969"/>
        <w:jc w:val="both"/>
      </w:pPr>
    </w:p>
    <w:p w14:paraId="67BDC45A" w14:textId="77777777" w:rsidR="003F75CF" w:rsidRPr="00FA6B35" w:rsidRDefault="003F75CF" w:rsidP="003F75CF">
      <w:pPr>
        <w:ind w:left="3969"/>
        <w:jc w:val="both"/>
      </w:pPr>
    </w:p>
    <w:p w14:paraId="29D57127" w14:textId="78A145F5" w:rsidR="003F75CF" w:rsidRDefault="00F9558F" w:rsidP="00645DB5">
      <w:pPr>
        <w:jc w:val="center"/>
      </w:pPr>
      <w:r w:rsidRPr="00FA6B35">
        <w:t>Pinheiral,</w:t>
      </w:r>
      <w:r w:rsidR="00E56CCE" w:rsidRPr="00FA6B35">
        <w:t xml:space="preserve"> </w:t>
      </w:r>
      <w:r w:rsidR="001B2F49">
        <w:t>2020</w:t>
      </w:r>
      <w:r w:rsidR="003F75CF">
        <w:br w:type="page"/>
      </w:r>
    </w:p>
    <w:p w14:paraId="7C62B9C2" w14:textId="77777777" w:rsidR="007D53EE" w:rsidRDefault="007D53EE" w:rsidP="00FA6B35"/>
    <w:p w14:paraId="727D4A73" w14:textId="77777777" w:rsidR="00283DFE" w:rsidRPr="00FA6B35" w:rsidRDefault="00283DFE" w:rsidP="00FA6B35"/>
    <w:p w14:paraId="4B9E0B19" w14:textId="69220AE8" w:rsidR="00E56CCE" w:rsidRDefault="001B2F49" w:rsidP="00283DFE">
      <w:pPr>
        <w:pStyle w:val="Ttulo"/>
      </w:pPr>
      <w:r>
        <w:t>Daniel Oliveira de Souza</w:t>
      </w:r>
    </w:p>
    <w:p w14:paraId="091C9886" w14:textId="725D0A6B" w:rsidR="00283DFE" w:rsidRDefault="00270148" w:rsidP="00283DFE">
      <w:pPr>
        <w:pStyle w:val="Ttulo"/>
      </w:pPr>
      <w:r>
        <w:t>Erick Ribeiro Porto</w:t>
      </w:r>
    </w:p>
    <w:p w14:paraId="29140960" w14:textId="57E0759D" w:rsidR="00283DFE" w:rsidRDefault="00270148" w:rsidP="00283DFE">
      <w:pPr>
        <w:pStyle w:val="Ttulo"/>
      </w:pPr>
      <w:r>
        <w:t>Gustavo Delgado Alves</w:t>
      </w:r>
      <w:r w:rsidR="00B5682C">
        <w:t xml:space="preserve"> Gonçalves</w:t>
      </w:r>
    </w:p>
    <w:p w14:paraId="6AD014DB" w14:textId="68965FAF" w:rsidR="00270148" w:rsidRDefault="00270148" w:rsidP="00283DFE">
      <w:pPr>
        <w:pStyle w:val="Ttulo"/>
      </w:pPr>
      <w:r>
        <w:t>Paulo Victor de Souza Oliveira</w:t>
      </w:r>
    </w:p>
    <w:p w14:paraId="00B8604D" w14:textId="77777777" w:rsidR="00283DFE" w:rsidRDefault="00283DFE" w:rsidP="00FA6B35"/>
    <w:p w14:paraId="3C5314D5" w14:textId="77777777" w:rsidR="003405BB" w:rsidRDefault="003405BB" w:rsidP="00FA6B35"/>
    <w:p w14:paraId="5A530552" w14:textId="77777777" w:rsidR="003405BB" w:rsidRDefault="003405BB" w:rsidP="00FA6B35"/>
    <w:p w14:paraId="3E000D34" w14:textId="77777777" w:rsidR="003405BB" w:rsidRDefault="003405BB" w:rsidP="00FA6B35"/>
    <w:p w14:paraId="23076BBE" w14:textId="77777777" w:rsidR="003405BB" w:rsidRPr="00FA6B35" w:rsidRDefault="003405BB" w:rsidP="00FA6B35"/>
    <w:p w14:paraId="6EBD286B" w14:textId="41264DA7" w:rsidR="00E56CCE" w:rsidRPr="00FA6B35" w:rsidRDefault="00270148" w:rsidP="00BF4FEE">
      <w:pPr>
        <w:pStyle w:val="Ttulo"/>
      </w:pPr>
      <w:r>
        <w:t>S.I.S.T.E.MA- SISTEMA INTERNO DE SUPORTE A TRANSAÇÕES PARA EVENTOS MULTIABRANGENTES</w:t>
      </w:r>
    </w:p>
    <w:p w14:paraId="69C48D40" w14:textId="77777777" w:rsidR="003405BB" w:rsidRDefault="003405BB" w:rsidP="008D163C">
      <w:pPr>
        <w:jc w:val="both"/>
      </w:pPr>
    </w:p>
    <w:p w14:paraId="346BBE2C" w14:textId="77777777" w:rsidR="003405BB" w:rsidRDefault="003405BB" w:rsidP="008D163C">
      <w:pPr>
        <w:jc w:val="both"/>
      </w:pPr>
    </w:p>
    <w:p w14:paraId="246B635F" w14:textId="77777777" w:rsidR="003405BB" w:rsidRDefault="003405BB" w:rsidP="008D163C">
      <w:pPr>
        <w:jc w:val="both"/>
      </w:pPr>
    </w:p>
    <w:p w14:paraId="46CFEEA1" w14:textId="77777777" w:rsidR="00E56CCE" w:rsidRPr="00FA6B35" w:rsidRDefault="00F9558F" w:rsidP="008D163C">
      <w:pPr>
        <w:jc w:val="both"/>
      </w:pPr>
      <w:r w:rsidRPr="00FA6B35">
        <w:t xml:space="preserve">Projeto Final apresentado como requisito parcial para obtenção da nota de conclusão de curso Técnico </w:t>
      </w:r>
      <w:r w:rsidR="008D163C">
        <w:t>e</w:t>
      </w:r>
      <w:r w:rsidR="00283DFE">
        <w:t>m</w:t>
      </w:r>
      <w:r w:rsidRPr="00FA6B35">
        <w:t xml:space="preserve"> Informática do Instituto Federal do Rio de Janeiro, campus Pinheiral</w:t>
      </w:r>
      <w:r w:rsidR="00E56CCE" w:rsidRPr="00FA6B35">
        <w:t>. Aprovado pela Banca Examinadora abaixo assinada, com grau ____</w:t>
      </w:r>
      <w:r w:rsidRPr="00FA6B35">
        <w:t>_</w:t>
      </w:r>
      <w:r w:rsidR="00E56CCE" w:rsidRPr="00FA6B35">
        <w:t>.</w:t>
      </w:r>
    </w:p>
    <w:p w14:paraId="32027C64" w14:textId="77777777" w:rsidR="00E56CCE" w:rsidRPr="00FA6B35" w:rsidRDefault="00E56CCE" w:rsidP="00283DFE">
      <w:pPr>
        <w:jc w:val="center"/>
      </w:pPr>
    </w:p>
    <w:p w14:paraId="246AE35E" w14:textId="77777777" w:rsidR="00E56CCE" w:rsidRPr="00FA6B35" w:rsidRDefault="00E56CCE" w:rsidP="00283DFE">
      <w:pPr>
        <w:jc w:val="center"/>
      </w:pPr>
    </w:p>
    <w:p w14:paraId="33A15B3A" w14:textId="77777777" w:rsidR="00E56CCE" w:rsidRPr="00FA6B35" w:rsidRDefault="000122EA" w:rsidP="00283DFE">
      <w:pPr>
        <w:jc w:val="center"/>
      </w:pPr>
      <w:r>
        <w:t>____________________________________________________</w:t>
      </w:r>
    </w:p>
    <w:p w14:paraId="50357DE3" w14:textId="77777777" w:rsidR="007F101B" w:rsidRPr="00FA6B35" w:rsidRDefault="007F101B" w:rsidP="00283DFE">
      <w:pPr>
        <w:jc w:val="center"/>
      </w:pPr>
      <w:r>
        <w:t xml:space="preserve">Nome do </w:t>
      </w:r>
      <w:r w:rsidRPr="00FA6B35">
        <w:t xml:space="preserve">Membro </w:t>
      </w:r>
      <w:r>
        <w:t>1 da banca – Professor Orientador</w:t>
      </w:r>
    </w:p>
    <w:p w14:paraId="2F2B41B0" w14:textId="77777777" w:rsidR="00E56CCE" w:rsidRPr="00FA6B35" w:rsidRDefault="00E56CCE" w:rsidP="00283DFE">
      <w:pPr>
        <w:jc w:val="center"/>
      </w:pPr>
    </w:p>
    <w:p w14:paraId="2983B6B5" w14:textId="77777777" w:rsidR="000122EA" w:rsidRPr="00FA6B35" w:rsidRDefault="000122EA" w:rsidP="00283DFE">
      <w:pPr>
        <w:jc w:val="center"/>
      </w:pPr>
      <w:r>
        <w:t>____________________________________________________</w:t>
      </w:r>
    </w:p>
    <w:p w14:paraId="3D051951" w14:textId="77777777" w:rsidR="00E56CCE" w:rsidRPr="00FA6B35" w:rsidRDefault="0056044D" w:rsidP="00283DFE">
      <w:pPr>
        <w:jc w:val="center"/>
      </w:pPr>
      <w:r>
        <w:t xml:space="preserve">Nome do </w:t>
      </w:r>
      <w:r w:rsidR="00E56CCE" w:rsidRPr="00FA6B35">
        <w:t xml:space="preserve">Membro </w:t>
      </w:r>
      <w:r w:rsidR="007F101B">
        <w:t>2</w:t>
      </w:r>
      <w:r>
        <w:t xml:space="preserve"> da banca</w:t>
      </w:r>
    </w:p>
    <w:p w14:paraId="07A910EB" w14:textId="77777777" w:rsidR="00E56CCE" w:rsidRPr="00FA6B35" w:rsidRDefault="00E56CCE" w:rsidP="00283DFE">
      <w:pPr>
        <w:jc w:val="center"/>
      </w:pPr>
    </w:p>
    <w:p w14:paraId="7BFACEB3" w14:textId="77777777" w:rsidR="000122EA" w:rsidRPr="00FA6B35" w:rsidRDefault="000122EA" w:rsidP="00283DFE">
      <w:pPr>
        <w:jc w:val="center"/>
      </w:pPr>
      <w:r>
        <w:t>____________________________________________________</w:t>
      </w:r>
    </w:p>
    <w:p w14:paraId="5FD8A63B" w14:textId="77777777" w:rsidR="0056044D" w:rsidRPr="00FA6B35" w:rsidRDefault="0056044D" w:rsidP="00283DFE">
      <w:pPr>
        <w:jc w:val="center"/>
      </w:pPr>
      <w:r>
        <w:t xml:space="preserve">Nome do </w:t>
      </w:r>
      <w:r w:rsidRPr="00FA6B35">
        <w:t>Membro</w:t>
      </w:r>
      <w:r w:rsidR="007F101B">
        <w:t xml:space="preserve"> 3</w:t>
      </w:r>
      <w:r>
        <w:t xml:space="preserve"> da banca</w:t>
      </w:r>
    </w:p>
    <w:p w14:paraId="156E135B" w14:textId="77777777" w:rsidR="00E56CCE" w:rsidRDefault="00E56CCE" w:rsidP="00283DFE">
      <w:pPr>
        <w:jc w:val="center"/>
      </w:pPr>
    </w:p>
    <w:p w14:paraId="3AE94F71" w14:textId="77777777" w:rsidR="003405BB" w:rsidRDefault="003405BB" w:rsidP="00283DFE">
      <w:pPr>
        <w:jc w:val="center"/>
      </w:pPr>
    </w:p>
    <w:p w14:paraId="23998389" w14:textId="77777777" w:rsidR="003405BB" w:rsidRPr="00FA6B35" w:rsidRDefault="003405BB" w:rsidP="00283DFE">
      <w:pPr>
        <w:jc w:val="center"/>
      </w:pPr>
    </w:p>
    <w:p w14:paraId="5357DE4F" w14:textId="77777777" w:rsidR="00851F42" w:rsidRDefault="00F9558F" w:rsidP="00283DFE">
      <w:pPr>
        <w:jc w:val="center"/>
      </w:pPr>
      <w:r w:rsidRPr="00FA6B35">
        <w:t>Pinheiral</w:t>
      </w:r>
      <w:r w:rsidR="00E56CCE" w:rsidRPr="00FA6B35">
        <w:t xml:space="preserve">, 10 de </w:t>
      </w:r>
      <w:r w:rsidR="00B70609">
        <w:t xml:space="preserve">&lt;mês&gt; </w:t>
      </w:r>
      <w:r w:rsidR="00E56CCE" w:rsidRPr="00FA6B35">
        <w:t xml:space="preserve">de </w:t>
      </w:r>
      <w:r w:rsidR="00B70609">
        <w:t>&lt;ano&gt;</w:t>
      </w:r>
    </w:p>
    <w:p w14:paraId="6CF857BC" w14:textId="45F2553E" w:rsidR="00851F42" w:rsidRDefault="00851F42">
      <w:pPr>
        <w:spacing w:line="240" w:lineRule="auto"/>
      </w:pPr>
    </w:p>
    <w:p w14:paraId="0E4ABBBD" w14:textId="77777777" w:rsidR="00FA6B35" w:rsidRDefault="00FA6B35" w:rsidP="00283DFE">
      <w:pPr>
        <w:jc w:val="center"/>
      </w:pPr>
    </w:p>
    <w:p w14:paraId="6410FFA0" w14:textId="77777777" w:rsidR="00DD07FE" w:rsidRPr="00DD07FE" w:rsidRDefault="00851F42" w:rsidP="003405BB">
      <w:pPr>
        <w:pStyle w:val="Corpodetexto"/>
        <w:jc w:val="center"/>
        <w:rPr>
          <w:b/>
          <w:sz w:val="28"/>
        </w:rPr>
      </w:pPr>
      <w:r>
        <w:rPr>
          <w:b/>
          <w:sz w:val="28"/>
        </w:rPr>
        <w:t>RESUMO</w:t>
      </w:r>
    </w:p>
    <w:p w14:paraId="079A39C0" w14:textId="3C2B3C70" w:rsidR="00851F42" w:rsidRDefault="00A03624" w:rsidP="00DD07FE">
      <w:pPr>
        <w:pStyle w:val="Corpodetexto"/>
      </w:pPr>
      <w:r>
        <w:t>Progressivamente o mundo tem caminhado para uma sociedade com a presença cada vez mais escassa do dinheiro físico, fazendo-se uso crescente da moeda digital para qualquer espécie de transação monetária</w:t>
      </w:r>
      <w:r w:rsidR="000B55A4">
        <w:t>, dado sua maior segurança e organização para a atividade que se destina</w:t>
      </w:r>
      <w:r>
        <w:t xml:space="preserve">. </w:t>
      </w:r>
      <w:bookmarkStart w:id="0" w:name="_Hlk37515765"/>
      <w:r w:rsidR="00427C46">
        <w:t>O S.I.S.T</w:t>
      </w:r>
      <w:r w:rsidR="003A1248">
        <w:t>.E.MA (Sistema Interno de Suporte a Transações para Evento</w:t>
      </w:r>
      <w:r w:rsidR="00AA4454">
        <w:t>s</w:t>
      </w:r>
      <w:r w:rsidR="003A1248">
        <w:t xml:space="preserve"> </w:t>
      </w:r>
      <w:proofErr w:type="spellStart"/>
      <w:r w:rsidR="003A1248">
        <w:t>Multiabrangentes</w:t>
      </w:r>
      <w:proofErr w:type="spellEnd"/>
      <w:r w:rsidR="003A1248">
        <w:t xml:space="preserve">) </w:t>
      </w:r>
      <w:bookmarkEnd w:id="0"/>
      <w:r w:rsidR="003A1248">
        <w:t xml:space="preserve">é um conjunto de programas que auxilia </w:t>
      </w:r>
      <w:r w:rsidR="0059043B">
        <w:t>justamente as</w:t>
      </w:r>
      <w:r w:rsidR="003A1248">
        <w:t xml:space="preserve"> transações financeiras </w:t>
      </w:r>
      <w:r w:rsidR="0059043B">
        <w:t>em eventos, permitindo que qualquer evento, independentemente da quantidade de público, do nicho e de seu orçamento, consiga, de uma forma simples, realizar suas transações monetárias digitalmente. Com o desenvolvimento de uma programação</w:t>
      </w:r>
      <w:r w:rsidR="00D66461">
        <w:t xml:space="preserve"> desktop e mobile, o S.I.S.T.E.MA permite que seu público faça suas compras pelo próprio celular e promove, aos proprietários do evento</w:t>
      </w:r>
      <w:r w:rsidR="00030668">
        <w:t xml:space="preserve"> que utilize </w:t>
      </w:r>
      <w:r w:rsidR="00AA4454">
        <w:t xml:space="preserve">do instrumento desenvolvido neste </w:t>
      </w:r>
      <w:r w:rsidR="00AC59DD">
        <w:t>projeto</w:t>
      </w:r>
      <w:r w:rsidR="00D66461">
        <w:t>, um ambiente seguro e organizado daquilo entra e sai dos seus locais de venda.</w:t>
      </w:r>
      <w:r w:rsidR="00030668">
        <w:t xml:space="preserve"> A partir disso, observa-se a importância de se implementar, de uma forma mais ampla, o acesso à moeda digital para todos os que usam de transações</w:t>
      </w:r>
      <w:r w:rsidR="00AA4454">
        <w:t xml:space="preserve"> financeiras</w:t>
      </w:r>
      <w:r w:rsidR="00030668">
        <w:t xml:space="preserve"> e como a falta de uma tecnologia monetária digital simples, barata e abrangente interfere na organização e nas vendas de um sistema mercantil.  </w:t>
      </w:r>
      <w:r w:rsidR="008309DC">
        <w:t xml:space="preserve"> </w:t>
      </w:r>
    </w:p>
    <w:p w14:paraId="40B1B6DE" w14:textId="5D38FA55" w:rsidR="000B0FAA" w:rsidRDefault="000B0FAA" w:rsidP="00DD07FE">
      <w:pPr>
        <w:pStyle w:val="Corpodetexto"/>
      </w:pPr>
      <w:r>
        <w:rPr>
          <w:b/>
        </w:rPr>
        <w:t xml:space="preserve">Palavras-chaves: </w:t>
      </w:r>
      <w:r>
        <w:t>Transações financeiras, Sistema, Eventos, Moeda Digital</w:t>
      </w:r>
    </w:p>
    <w:p w14:paraId="3D91807D" w14:textId="77777777" w:rsidR="00AA4454" w:rsidRDefault="00AA4454" w:rsidP="00DD07FE">
      <w:pPr>
        <w:pStyle w:val="Corpodetexto"/>
      </w:pPr>
    </w:p>
    <w:p w14:paraId="42A62CCD" w14:textId="77777777" w:rsidR="00DD07FE" w:rsidRPr="00DD07FE" w:rsidRDefault="00DD07FE" w:rsidP="003405BB">
      <w:pPr>
        <w:pStyle w:val="Corpodetexto"/>
        <w:jc w:val="center"/>
        <w:rPr>
          <w:b/>
          <w:sz w:val="28"/>
        </w:rPr>
      </w:pPr>
      <w:r w:rsidRPr="00DD07FE">
        <w:rPr>
          <w:b/>
          <w:sz w:val="28"/>
        </w:rPr>
        <w:t>A</w:t>
      </w:r>
      <w:r w:rsidR="00851F42">
        <w:rPr>
          <w:b/>
          <w:sz w:val="28"/>
        </w:rPr>
        <w:t>BSTRACT</w:t>
      </w:r>
    </w:p>
    <w:p w14:paraId="57CA2455" w14:textId="6D47F034" w:rsidR="000B0FAA" w:rsidRDefault="000B0FAA" w:rsidP="00851F42">
      <w:pPr>
        <w:pStyle w:val="Corpodetexto"/>
      </w:pPr>
      <w:proofErr w:type="spellStart"/>
      <w:r w:rsidRPr="000B0FAA">
        <w:t>Progressively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world </w:t>
      </w:r>
      <w:proofErr w:type="spellStart"/>
      <w:r w:rsidRPr="000B0FAA">
        <w:t>has</w:t>
      </w:r>
      <w:proofErr w:type="spellEnd"/>
      <w:r w:rsidRPr="000B0FAA">
        <w:t xml:space="preserve"> </w:t>
      </w:r>
      <w:proofErr w:type="spellStart"/>
      <w:r w:rsidRPr="000B0FAA">
        <w:t>moved</w:t>
      </w:r>
      <w:proofErr w:type="spellEnd"/>
      <w:r w:rsidRPr="000B0FAA">
        <w:t xml:space="preserve"> </w:t>
      </w:r>
      <w:proofErr w:type="spellStart"/>
      <w:r w:rsidRPr="000B0FAA">
        <w:t>towards</w:t>
      </w:r>
      <w:proofErr w:type="spellEnd"/>
      <w:r w:rsidRPr="000B0FAA">
        <w:t xml:space="preserve"> a </w:t>
      </w:r>
      <w:proofErr w:type="spellStart"/>
      <w:r w:rsidRPr="000B0FAA">
        <w:t>society</w:t>
      </w:r>
      <w:proofErr w:type="spellEnd"/>
      <w:r w:rsidRPr="000B0FAA">
        <w:t xml:space="preserve"> </w:t>
      </w:r>
      <w:proofErr w:type="spellStart"/>
      <w:r w:rsidRPr="000B0FAA">
        <w:t>with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increasingly</w:t>
      </w:r>
      <w:proofErr w:type="spellEnd"/>
      <w:r w:rsidRPr="000B0FAA">
        <w:t xml:space="preserve"> </w:t>
      </w:r>
      <w:proofErr w:type="spellStart"/>
      <w:r w:rsidRPr="000B0FAA">
        <w:t>scarce</w:t>
      </w:r>
      <w:proofErr w:type="spellEnd"/>
      <w:r w:rsidRPr="000B0FAA">
        <w:t xml:space="preserve"> </w:t>
      </w:r>
      <w:proofErr w:type="spellStart"/>
      <w:r w:rsidRPr="000B0FAA">
        <w:t>presence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physical</w:t>
      </w:r>
      <w:proofErr w:type="spellEnd"/>
      <w:r w:rsidRPr="000B0FAA">
        <w:t xml:space="preserve"> </w:t>
      </w:r>
      <w:proofErr w:type="spellStart"/>
      <w:r w:rsidRPr="000B0FAA">
        <w:t>money</w:t>
      </w:r>
      <w:proofErr w:type="spellEnd"/>
      <w:r w:rsidRPr="000B0FAA">
        <w:t xml:space="preserve">, making </w:t>
      </w:r>
      <w:proofErr w:type="spellStart"/>
      <w:r w:rsidRPr="000B0FAA">
        <w:t>increasing</w:t>
      </w:r>
      <w:proofErr w:type="spellEnd"/>
      <w:r w:rsidRPr="000B0FAA">
        <w:t xml:space="preserve"> use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digital </w:t>
      </w:r>
      <w:proofErr w:type="spellStart"/>
      <w:r w:rsidRPr="000B0FAA">
        <w:t>currency</w:t>
      </w:r>
      <w:proofErr w:type="spellEnd"/>
      <w:r w:rsidRPr="000B0FAA">
        <w:t xml:space="preserve"> for </w:t>
      </w:r>
      <w:proofErr w:type="spellStart"/>
      <w:r w:rsidRPr="000B0FAA">
        <w:t>any</w:t>
      </w:r>
      <w:proofErr w:type="spellEnd"/>
      <w:r w:rsidRPr="000B0FAA">
        <w:t xml:space="preserve"> </w:t>
      </w:r>
      <w:proofErr w:type="spellStart"/>
      <w:r w:rsidRPr="000B0FAA">
        <w:t>kind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monetary</w:t>
      </w:r>
      <w:proofErr w:type="spellEnd"/>
      <w:r w:rsidRPr="000B0FAA">
        <w:t xml:space="preserve"> </w:t>
      </w:r>
      <w:proofErr w:type="spellStart"/>
      <w:r w:rsidRPr="000B0FAA">
        <w:t>transaction</w:t>
      </w:r>
      <w:proofErr w:type="spellEnd"/>
      <w:r w:rsidRPr="000B0FAA">
        <w:t xml:space="preserve">, </w:t>
      </w:r>
      <w:proofErr w:type="spellStart"/>
      <w:r w:rsidRPr="000B0FAA">
        <w:t>given</w:t>
      </w:r>
      <w:proofErr w:type="spellEnd"/>
      <w:r w:rsidRPr="000B0FAA">
        <w:t xml:space="preserve"> its </w:t>
      </w:r>
      <w:proofErr w:type="spellStart"/>
      <w:r w:rsidRPr="000B0FAA">
        <w:t>greater</w:t>
      </w:r>
      <w:proofErr w:type="spellEnd"/>
      <w:r w:rsidRPr="000B0FAA">
        <w:t xml:space="preserve"> </w:t>
      </w:r>
      <w:proofErr w:type="spellStart"/>
      <w:r w:rsidRPr="000B0FAA">
        <w:t>security</w:t>
      </w:r>
      <w:proofErr w:type="spellEnd"/>
      <w:r w:rsidRPr="000B0FAA">
        <w:t xml:space="preserve"> </w:t>
      </w:r>
      <w:proofErr w:type="spellStart"/>
      <w:r w:rsidRPr="000B0FAA">
        <w:t>and</w:t>
      </w:r>
      <w:proofErr w:type="spellEnd"/>
      <w:r w:rsidRPr="000B0FAA">
        <w:t xml:space="preserve"> </w:t>
      </w:r>
      <w:proofErr w:type="spellStart"/>
      <w:r w:rsidRPr="000B0FAA">
        <w:t>organization</w:t>
      </w:r>
      <w:proofErr w:type="spellEnd"/>
      <w:r w:rsidRPr="000B0FAA">
        <w:t xml:space="preserve"> for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activity</w:t>
      </w:r>
      <w:proofErr w:type="spellEnd"/>
      <w:r w:rsidRPr="000B0FAA">
        <w:t xml:space="preserve"> </w:t>
      </w:r>
      <w:proofErr w:type="spellStart"/>
      <w:r w:rsidRPr="000B0FAA">
        <w:t>that</w:t>
      </w:r>
      <w:proofErr w:type="spellEnd"/>
      <w:r w:rsidRPr="000B0FAA">
        <w:t xml:space="preserve"> </w:t>
      </w:r>
      <w:proofErr w:type="spellStart"/>
      <w:r w:rsidRPr="000B0FAA">
        <w:t>is</w:t>
      </w:r>
      <w:proofErr w:type="spellEnd"/>
      <w:r w:rsidRPr="000B0FAA">
        <w:t xml:space="preserve"> </w:t>
      </w:r>
      <w:proofErr w:type="spellStart"/>
      <w:r w:rsidRPr="000B0FAA">
        <w:t>intended</w:t>
      </w:r>
      <w:proofErr w:type="spellEnd"/>
      <w:r w:rsidRPr="000B0FAA">
        <w:t xml:space="preserve">. The </w:t>
      </w:r>
      <w:r>
        <w:t>I.T.S.</w:t>
      </w:r>
      <w:r w:rsidR="00445BB6">
        <w:t>S.</w:t>
      </w:r>
      <w:r>
        <w:t>M</w:t>
      </w:r>
      <w:r w:rsidR="00987384">
        <w:t>.</w:t>
      </w:r>
      <w:r>
        <w:t>C.E</w:t>
      </w:r>
      <w:r w:rsidRPr="000B0FAA">
        <w:t xml:space="preserve"> (</w:t>
      </w:r>
      <w:proofErr w:type="spellStart"/>
      <w:r w:rsidRPr="000B0FAA">
        <w:t>Internal</w:t>
      </w:r>
      <w:proofErr w:type="spellEnd"/>
      <w:r w:rsidRPr="000B0FAA">
        <w:t xml:space="preserve"> </w:t>
      </w:r>
      <w:proofErr w:type="spellStart"/>
      <w:r w:rsidRPr="000B0FAA">
        <w:t>Transaction</w:t>
      </w:r>
      <w:proofErr w:type="spellEnd"/>
      <w:r w:rsidRPr="000B0FAA">
        <w:t xml:space="preserve"> </w:t>
      </w:r>
      <w:proofErr w:type="spellStart"/>
      <w:r w:rsidRPr="000B0FAA">
        <w:t>Support</w:t>
      </w:r>
      <w:proofErr w:type="spellEnd"/>
      <w:r w:rsidRPr="000B0FAA">
        <w:t xml:space="preserve"> System for </w:t>
      </w:r>
      <w:proofErr w:type="spellStart"/>
      <w:r w:rsidRPr="000B0FAA">
        <w:t>Multi-Comprehensive</w:t>
      </w:r>
      <w:proofErr w:type="spellEnd"/>
      <w:r w:rsidRPr="000B0FAA">
        <w:t xml:space="preserve"> </w:t>
      </w:r>
      <w:proofErr w:type="spellStart"/>
      <w:r w:rsidRPr="000B0FAA">
        <w:t>Events</w:t>
      </w:r>
      <w:proofErr w:type="spellEnd"/>
      <w:r w:rsidRPr="000B0FAA">
        <w:t>)</w:t>
      </w:r>
      <w:r>
        <w:t xml:space="preserve"> </w:t>
      </w:r>
      <w:proofErr w:type="spellStart"/>
      <w:r w:rsidRPr="000B0FAA">
        <w:t>is</w:t>
      </w:r>
      <w:proofErr w:type="spellEnd"/>
      <w:r w:rsidRPr="000B0FAA">
        <w:t xml:space="preserve"> a set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programs</w:t>
      </w:r>
      <w:proofErr w:type="spellEnd"/>
      <w:r w:rsidRPr="000B0FAA">
        <w:t xml:space="preserve"> </w:t>
      </w:r>
      <w:proofErr w:type="spellStart"/>
      <w:r w:rsidRPr="000B0FAA">
        <w:t>that</w:t>
      </w:r>
      <w:proofErr w:type="spellEnd"/>
      <w:r w:rsidRPr="000B0FAA">
        <w:t xml:space="preserve"> </w:t>
      </w:r>
      <w:proofErr w:type="spellStart"/>
      <w:r w:rsidRPr="000B0FAA">
        <w:t>precisely</w:t>
      </w:r>
      <w:proofErr w:type="spellEnd"/>
      <w:r w:rsidRPr="000B0FAA">
        <w:t xml:space="preserve"> </w:t>
      </w:r>
      <w:proofErr w:type="spellStart"/>
      <w:r w:rsidRPr="000B0FAA">
        <w:t>assists</w:t>
      </w:r>
      <w:proofErr w:type="spellEnd"/>
      <w:r w:rsidRPr="000B0FAA">
        <w:t xml:space="preserve"> financial </w:t>
      </w:r>
      <w:proofErr w:type="spellStart"/>
      <w:r w:rsidRPr="000B0FAA">
        <w:t>transactions</w:t>
      </w:r>
      <w:proofErr w:type="spellEnd"/>
      <w:r w:rsidRPr="000B0FAA">
        <w:t xml:space="preserve"> in </w:t>
      </w:r>
      <w:proofErr w:type="spellStart"/>
      <w:r w:rsidRPr="000B0FAA">
        <w:t>events</w:t>
      </w:r>
      <w:proofErr w:type="spellEnd"/>
      <w:r w:rsidRPr="000B0FAA">
        <w:t xml:space="preserve">, </w:t>
      </w:r>
      <w:proofErr w:type="spellStart"/>
      <w:r w:rsidRPr="000B0FAA">
        <w:t>allowing</w:t>
      </w:r>
      <w:proofErr w:type="spellEnd"/>
      <w:r w:rsidRPr="000B0FAA">
        <w:t xml:space="preserve"> </w:t>
      </w:r>
      <w:proofErr w:type="spellStart"/>
      <w:r w:rsidRPr="000B0FAA">
        <w:t>any</w:t>
      </w:r>
      <w:proofErr w:type="spellEnd"/>
      <w:r w:rsidRPr="000B0FAA">
        <w:t xml:space="preserve"> </w:t>
      </w:r>
      <w:proofErr w:type="spellStart"/>
      <w:r w:rsidRPr="000B0FAA">
        <w:t>event</w:t>
      </w:r>
      <w:proofErr w:type="spellEnd"/>
      <w:r w:rsidRPr="000B0FAA">
        <w:t xml:space="preserve">, </w:t>
      </w:r>
      <w:proofErr w:type="spellStart"/>
      <w:r w:rsidRPr="000B0FAA">
        <w:t>regardless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amount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audience</w:t>
      </w:r>
      <w:proofErr w:type="spellEnd"/>
      <w:r w:rsidRPr="000B0FAA">
        <w:t xml:space="preserve">, </w:t>
      </w:r>
      <w:proofErr w:type="spellStart"/>
      <w:r w:rsidRPr="000B0FAA">
        <w:t>niche</w:t>
      </w:r>
      <w:proofErr w:type="spellEnd"/>
      <w:r w:rsidRPr="000B0FAA">
        <w:t xml:space="preserve"> </w:t>
      </w:r>
      <w:proofErr w:type="spellStart"/>
      <w:r w:rsidRPr="000B0FAA">
        <w:t>and</w:t>
      </w:r>
      <w:proofErr w:type="spellEnd"/>
      <w:r w:rsidRPr="000B0FAA">
        <w:t xml:space="preserve"> its budget, </w:t>
      </w:r>
      <w:proofErr w:type="spellStart"/>
      <w:r w:rsidRPr="000B0FAA">
        <w:t>to</w:t>
      </w:r>
      <w:proofErr w:type="spellEnd"/>
      <w:r w:rsidRPr="000B0FAA">
        <w:t xml:space="preserve"> </w:t>
      </w:r>
      <w:proofErr w:type="spellStart"/>
      <w:r w:rsidRPr="000B0FAA">
        <w:t>be</w:t>
      </w:r>
      <w:proofErr w:type="spellEnd"/>
      <w:r w:rsidRPr="000B0FAA">
        <w:t xml:space="preserve"> </w:t>
      </w:r>
      <w:proofErr w:type="spellStart"/>
      <w:r w:rsidRPr="000B0FAA">
        <w:t>able</w:t>
      </w:r>
      <w:proofErr w:type="spellEnd"/>
      <w:r w:rsidRPr="000B0FAA">
        <w:t xml:space="preserve">, in a </w:t>
      </w:r>
      <w:proofErr w:type="spellStart"/>
      <w:r w:rsidRPr="000B0FAA">
        <w:t>simple</w:t>
      </w:r>
      <w:proofErr w:type="spellEnd"/>
      <w:r w:rsidRPr="000B0FAA">
        <w:t xml:space="preserve"> </w:t>
      </w:r>
      <w:proofErr w:type="spellStart"/>
      <w:r w:rsidRPr="000B0FAA">
        <w:t>way</w:t>
      </w:r>
      <w:proofErr w:type="spellEnd"/>
      <w:r w:rsidRPr="000B0FAA">
        <w:t xml:space="preserve">, </w:t>
      </w:r>
      <w:proofErr w:type="spellStart"/>
      <w:r w:rsidRPr="000B0FAA">
        <w:t>to</w:t>
      </w:r>
      <w:proofErr w:type="spellEnd"/>
      <w:r w:rsidRPr="000B0FAA">
        <w:t xml:space="preserve"> </w:t>
      </w:r>
      <w:proofErr w:type="spellStart"/>
      <w:r w:rsidRPr="000B0FAA">
        <w:t>carry</w:t>
      </w:r>
      <w:proofErr w:type="spellEnd"/>
      <w:r w:rsidRPr="000B0FAA">
        <w:t xml:space="preserve"> out its </w:t>
      </w:r>
      <w:proofErr w:type="spellStart"/>
      <w:r w:rsidRPr="000B0FAA">
        <w:t>monetary</w:t>
      </w:r>
      <w:proofErr w:type="spellEnd"/>
      <w:r w:rsidRPr="000B0FAA">
        <w:t xml:space="preserve"> </w:t>
      </w:r>
      <w:proofErr w:type="spellStart"/>
      <w:r w:rsidRPr="000B0FAA">
        <w:t>transactions</w:t>
      </w:r>
      <w:proofErr w:type="spellEnd"/>
      <w:r w:rsidRPr="000B0FAA">
        <w:t xml:space="preserve"> </w:t>
      </w:r>
      <w:proofErr w:type="spellStart"/>
      <w:r w:rsidRPr="000B0FAA">
        <w:t>digitally</w:t>
      </w:r>
      <w:proofErr w:type="spellEnd"/>
      <w:r w:rsidRPr="000B0FAA">
        <w:t xml:space="preserve">. </w:t>
      </w:r>
      <w:proofErr w:type="spellStart"/>
      <w:r w:rsidRPr="000B0FAA">
        <w:t>With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development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a desktop </w:t>
      </w:r>
      <w:proofErr w:type="spellStart"/>
      <w:r w:rsidRPr="000B0FAA">
        <w:t>and</w:t>
      </w:r>
      <w:proofErr w:type="spellEnd"/>
      <w:r w:rsidRPr="000B0FAA">
        <w:t xml:space="preserve"> mobile </w:t>
      </w:r>
      <w:proofErr w:type="spellStart"/>
      <w:r w:rsidRPr="000B0FAA">
        <w:t>programming</w:t>
      </w:r>
      <w:proofErr w:type="spellEnd"/>
      <w:r w:rsidRPr="000B0FAA">
        <w:t xml:space="preserve">, </w:t>
      </w:r>
      <w:proofErr w:type="spellStart"/>
      <w:r w:rsidRPr="000B0FAA">
        <w:t>the</w:t>
      </w:r>
      <w:proofErr w:type="spellEnd"/>
      <w:r w:rsidRPr="000B0FAA">
        <w:t xml:space="preserve"> </w:t>
      </w:r>
      <w:r>
        <w:t>I.T.S.M.C.E</w:t>
      </w:r>
      <w:r w:rsidRPr="000B0FAA">
        <w:t xml:space="preserve"> </w:t>
      </w:r>
      <w:proofErr w:type="spellStart"/>
      <w:r w:rsidRPr="000B0FAA">
        <w:t>allows</w:t>
      </w:r>
      <w:proofErr w:type="spellEnd"/>
      <w:r w:rsidRPr="000B0FAA">
        <w:t xml:space="preserve"> its </w:t>
      </w:r>
      <w:proofErr w:type="spellStart"/>
      <w:r w:rsidRPr="000B0FAA">
        <w:t>audience</w:t>
      </w:r>
      <w:proofErr w:type="spellEnd"/>
      <w:r w:rsidRPr="000B0FAA">
        <w:t xml:space="preserve"> </w:t>
      </w:r>
      <w:proofErr w:type="spellStart"/>
      <w:r w:rsidRPr="000B0FAA">
        <w:t>to</w:t>
      </w:r>
      <w:proofErr w:type="spellEnd"/>
      <w:r w:rsidRPr="000B0FAA">
        <w:t xml:space="preserve"> make </w:t>
      </w:r>
      <w:proofErr w:type="spellStart"/>
      <w:r w:rsidRPr="000B0FAA">
        <w:t>their</w:t>
      </w:r>
      <w:proofErr w:type="spellEnd"/>
      <w:r w:rsidRPr="000B0FAA">
        <w:t xml:space="preserve"> </w:t>
      </w:r>
      <w:proofErr w:type="spellStart"/>
      <w:r w:rsidRPr="000B0FAA">
        <w:t>purchases</w:t>
      </w:r>
      <w:proofErr w:type="spellEnd"/>
      <w:r w:rsidRPr="000B0FAA">
        <w:t xml:space="preserve"> </w:t>
      </w:r>
      <w:proofErr w:type="spellStart"/>
      <w:r w:rsidRPr="000B0FAA">
        <w:t>by</w:t>
      </w:r>
      <w:proofErr w:type="spellEnd"/>
      <w:r w:rsidRPr="000B0FAA">
        <w:t xml:space="preserve"> </w:t>
      </w:r>
      <w:proofErr w:type="spellStart"/>
      <w:r w:rsidRPr="000B0FAA">
        <w:t>own</w:t>
      </w:r>
      <w:proofErr w:type="spellEnd"/>
      <w:r w:rsidRPr="000B0FAA">
        <w:t xml:space="preserve"> mobile </w:t>
      </w:r>
      <w:proofErr w:type="spellStart"/>
      <w:r w:rsidRPr="000B0FAA">
        <w:t>phone</w:t>
      </w:r>
      <w:proofErr w:type="spellEnd"/>
      <w:r w:rsidRPr="000B0FAA">
        <w:t xml:space="preserve"> </w:t>
      </w:r>
      <w:proofErr w:type="spellStart"/>
      <w:r w:rsidRPr="000B0FAA">
        <w:t>and</w:t>
      </w:r>
      <w:proofErr w:type="spellEnd"/>
      <w:r w:rsidRPr="000B0FAA">
        <w:t xml:space="preserve"> </w:t>
      </w:r>
      <w:proofErr w:type="spellStart"/>
      <w:r w:rsidRPr="000B0FAA">
        <w:t>promotes</w:t>
      </w:r>
      <w:proofErr w:type="spellEnd"/>
      <w:r w:rsidRPr="000B0FAA">
        <w:t xml:space="preserve">, </w:t>
      </w:r>
      <w:proofErr w:type="spellStart"/>
      <w:r w:rsidRPr="000B0FAA">
        <w:t>to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owners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event</w:t>
      </w:r>
      <w:proofErr w:type="spellEnd"/>
      <w:r w:rsidRPr="000B0FAA">
        <w:t xml:space="preserve"> </w:t>
      </w:r>
      <w:proofErr w:type="spellStart"/>
      <w:r w:rsidRPr="000B0FAA">
        <w:t>that</w:t>
      </w:r>
      <w:proofErr w:type="spellEnd"/>
      <w:r w:rsidRPr="000B0FAA">
        <w:t xml:space="preserve"> uses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instrument</w:t>
      </w:r>
      <w:proofErr w:type="spellEnd"/>
      <w:r w:rsidRPr="000B0FAA">
        <w:t xml:space="preserve"> </w:t>
      </w:r>
      <w:proofErr w:type="spellStart"/>
      <w:r w:rsidRPr="000B0FAA">
        <w:t>developed</w:t>
      </w:r>
      <w:proofErr w:type="spellEnd"/>
      <w:r w:rsidRPr="000B0FAA">
        <w:t xml:space="preserve"> in </w:t>
      </w:r>
      <w:proofErr w:type="spellStart"/>
      <w:r w:rsidRPr="000B0FAA">
        <w:t>this</w:t>
      </w:r>
      <w:proofErr w:type="spellEnd"/>
      <w:r w:rsidRPr="000B0FAA">
        <w:t xml:space="preserve"> </w:t>
      </w:r>
      <w:proofErr w:type="spellStart"/>
      <w:r w:rsidRPr="000B0FAA">
        <w:t>work</w:t>
      </w:r>
      <w:proofErr w:type="spellEnd"/>
      <w:r w:rsidRPr="000B0FAA">
        <w:t xml:space="preserve">, a safe </w:t>
      </w:r>
      <w:proofErr w:type="spellStart"/>
      <w:r w:rsidRPr="000B0FAA">
        <w:t>and</w:t>
      </w:r>
      <w:proofErr w:type="spellEnd"/>
      <w:r w:rsidR="00645DB5">
        <w:t xml:space="preserve"> </w:t>
      </w:r>
      <w:proofErr w:type="spellStart"/>
      <w:r w:rsidRPr="000B0FAA">
        <w:lastRenderedPageBreak/>
        <w:t>organized</w:t>
      </w:r>
      <w:proofErr w:type="spellEnd"/>
      <w:r w:rsidRPr="000B0FAA">
        <w:t xml:space="preserve"> </w:t>
      </w:r>
      <w:proofErr w:type="spellStart"/>
      <w:r w:rsidRPr="000B0FAA">
        <w:t>environment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that</w:t>
      </w:r>
      <w:proofErr w:type="spellEnd"/>
      <w:r w:rsidRPr="000B0FAA">
        <w:t xml:space="preserve"> </w:t>
      </w:r>
      <w:proofErr w:type="spellStart"/>
      <w:r w:rsidRPr="000B0FAA">
        <w:t>enters</w:t>
      </w:r>
      <w:proofErr w:type="spellEnd"/>
      <w:r w:rsidRPr="000B0FAA">
        <w:t xml:space="preserve"> </w:t>
      </w:r>
      <w:proofErr w:type="spellStart"/>
      <w:r w:rsidRPr="000B0FAA">
        <w:t>and</w:t>
      </w:r>
      <w:proofErr w:type="spellEnd"/>
      <w:r w:rsidRPr="000B0FAA">
        <w:t xml:space="preserve"> </w:t>
      </w:r>
      <w:proofErr w:type="spellStart"/>
      <w:r w:rsidRPr="000B0FAA">
        <w:t>leaves</w:t>
      </w:r>
      <w:proofErr w:type="spellEnd"/>
      <w:r w:rsidRPr="000B0FAA">
        <w:t xml:space="preserve"> </w:t>
      </w:r>
      <w:proofErr w:type="spellStart"/>
      <w:r w:rsidRPr="000B0FAA">
        <w:t>their</w:t>
      </w:r>
      <w:proofErr w:type="spellEnd"/>
      <w:r w:rsidRPr="000B0FAA">
        <w:t xml:space="preserve"> </w:t>
      </w:r>
      <w:proofErr w:type="spellStart"/>
      <w:r w:rsidRPr="000B0FAA">
        <w:t>places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sale</w:t>
      </w:r>
      <w:proofErr w:type="spellEnd"/>
      <w:r w:rsidRPr="000B0FAA">
        <w:t xml:space="preserve">. </w:t>
      </w:r>
      <w:proofErr w:type="spellStart"/>
      <w:r w:rsidRPr="000B0FAA">
        <w:t>From</w:t>
      </w:r>
      <w:proofErr w:type="spellEnd"/>
      <w:r w:rsidRPr="000B0FAA">
        <w:t xml:space="preserve"> </w:t>
      </w:r>
      <w:proofErr w:type="spellStart"/>
      <w:r w:rsidRPr="000B0FAA">
        <w:t>this</w:t>
      </w:r>
      <w:proofErr w:type="spellEnd"/>
      <w:r w:rsidRPr="000B0FAA">
        <w:t xml:space="preserve">, it </w:t>
      </w:r>
      <w:proofErr w:type="spellStart"/>
      <w:r w:rsidRPr="000B0FAA">
        <w:t>is</w:t>
      </w:r>
      <w:proofErr w:type="spellEnd"/>
      <w:r w:rsidRPr="000B0FAA">
        <w:t xml:space="preserve"> </w:t>
      </w:r>
      <w:proofErr w:type="spellStart"/>
      <w:r w:rsidRPr="000B0FAA">
        <w:t>observed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importance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</w:t>
      </w:r>
      <w:proofErr w:type="spellStart"/>
      <w:r w:rsidRPr="000B0FAA">
        <w:t>implementing</w:t>
      </w:r>
      <w:proofErr w:type="spellEnd"/>
      <w:r w:rsidRPr="000B0FAA">
        <w:t xml:space="preserve">, more </w:t>
      </w:r>
      <w:proofErr w:type="spellStart"/>
      <w:r w:rsidRPr="000B0FAA">
        <w:t>broadly</w:t>
      </w:r>
      <w:proofErr w:type="spellEnd"/>
      <w:r w:rsidRPr="000B0FAA">
        <w:t xml:space="preserve">, </w:t>
      </w:r>
      <w:proofErr w:type="spellStart"/>
      <w:r w:rsidRPr="000B0FAA">
        <w:t>access</w:t>
      </w:r>
      <w:proofErr w:type="spellEnd"/>
      <w:r w:rsidRPr="000B0FAA">
        <w:t xml:space="preserve"> </w:t>
      </w:r>
      <w:proofErr w:type="spellStart"/>
      <w:r w:rsidRPr="000B0FAA">
        <w:t>to</w:t>
      </w:r>
      <w:proofErr w:type="spellEnd"/>
      <w:r w:rsidRPr="000B0FAA">
        <w:t xml:space="preserve"> digital </w:t>
      </w:r>
      <w:proofErr w:type="spellStart"/>
      <w:r w:rsidRPr="000B0FAA">
        <w:t>currency</w:t>
      </w:r>
      <w:proofErr w:type="spellEnd"/>
      <w:r w:rsidRPr="000B0FAA">
        <w:t xml:space="preserve"> for </w:t>
      </w:r>
      <w:proofErr w:type="spellStart"/>
      <w:r w:rsidRPr="000B0FAA">
        <w:t>all</w:t>
      </w:r>
      <w:proofErr w:type="spellEnd"/>
      <w:r w:rsidRPr="000B0FAA">
        <w:t xml:space="preserve"> </w:t>
      </w:r>
      <w:proofErr w:type="spellStart"/>
      <w:r w:rsidRPr="000B0FAA">
        <w:t>those</w:t>
      </w:r>
      <w:proofErr w:type="spellEnd"/>
      <w:r w:rsidRPr="000B0FAA">
        <w:t xml:space="preserve"> </w:t>
      </w:r>
      <w:proofErr w:type="spellStart"/>
      <w:r w:rsidRPr="000B0FAA">
        <w:t>who</w:t>
      </w:r>
      <w:proofErr w:type="spellEnd"/>
      <w:r w:rsidRPr="000B0FAA">
        <w:t xml:space="preserve"> use financial </w:t>
      </w:r>
      <w:proofErr w:type="spellStart"/>
      <w:r w:rsidRPr="000B0FAA">
        <w:t>transactions</w:t>
      </w:r>
      <w:proofErr w:type="spellEnd"/>
      <w:r w:rsidRPr="000B0FAA">
        <w:t xml:space="preserve"> </w:t>
      </w:r>
      <w:proofErr w:type="spellStart"/>
      <w:r w:rsidRPr="000B0FAA">
        <w:t>and</w:t>
      </w:r>
      <w:proofErr w:type="spellEnd"/>
      <w:r w:rsidRPr="000B0FAA">
        <w:t xml:space="preserve"> </w:t>
      </w:r>
      <w:proofErr w:type="spellStart"/>
      <w:r w:rsidRPr="000B0FAA">
        <w:t>how</w:t>
      </w:r>
      <w:proofErr w:type="spellEnd"/>
      <w:r w:rsidRPr="000B0FAA">
        <w:t xml:space="preserve">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lack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a </w:t>
      </w:r>
      <w:proofErr w:type="spellStart"/>
      <w:r w:rsidRPr="000B0FAA">
        <w:t>simple</w:t>
      </w:r>
      <w:proofErr w:type="spellEnd"/>
      <w:r w:rsidRPr="000B0FAA">
        <w:t xml:space="preserve">, </w:t>
      </w:r>
      <w:proofErr w:type="spellStart"/>
      <w:r w:rsidRPr="000B0FAA">
        <w:t>inexpensive</w:t>
      </w:r>
      <w:proofErr w:type="spellEnd"/>
      <w:r w:rsidRPr="000B0FAA">
        <w:t xml:space="preserve"> </w:t>
      </w:r>
      <w:proofErr w:type="spellStart"/>
      <w:r w:rsidRPr="000B0FAA">
        <w:t>and</w:t>
      </w:r>
      <w:proofErr w:type="spellEnd"/>
      <w:r w:rsidRPr="000B0FAA">
        <w:t xml:space="preserve"> </w:t>
      </w:r>
      <w:proofErr w:type="spellStart"/>
      <w:r w:rsidRPr="000B0FAA">
        <w:t>comprehensive</w:t>
      </w:r>
      <w:proofErr w:type="spellEnd"/>
      <w:r w:rsidRPr="000B0FAA">
        <w:t xml:space="preserve"> digital </w:t>
      </w:r>
      <w:proofErr w:type="spellStart"/>
      <w:r w:rsidRPr="000B0FAA">
        <w:t>monetary</w:t>
      </w:r>
      <w:proofErr w:type="spellEnd"/>
      <w:r w:rsidRPr="000B0FAA">
        <w:t xml:space="preserve"> </w:t>
      </w:r>
      <w:proofErr w:type="spellStart"/>
      <w:r w:rsidRPr="000B0FAA">
        <w:t>technology</w:t>
      </w:r>
      <w:proofErr w:type="spellEnd"/>
      <w:r w:rsidRPr="000B0FAA">
        <w:t xml:space="preserve"> interferes in </w:t>
      </w:r>
      <w:proofErr w:type="spellStart"/>
      <w:r w:rsidRPr="000B0FAA">
        <w:t>the</w:t>
      </w:r>
      <w:proofErr w:type="spellEnd"/>
      <w:r w:rsidRPr="000B0FAA">
        <w:t xml:space="preserve"> </w:t>
      </w:r>
      <w:proofErr w:type="spellStart"/>
      <w:r w:rsidRPr="000B0FAA">
        <w:t>organization</w:t>
      </w:r>
      <w:proofErr w:type="spellEnd"/>
      <w:r w:rsidRPr="000B0FAA">
        <w:t xml:space="preserve"> </w:t>
      </w:r>
      <w:proofErr w:type="spellStart"/>
      <w:r w:rsidRPr="000B0FAA">
        <w:t>and</w:t>
      </w:r>
      <w:proofErr w:type="spellEnd"/>
      <w:r w:rsidRPr="000B0FAA">
        <w:t xml:space="preserve"> </w:t>
      </w:r>
      <w:proofErr w:type="spellStart"/>
      <w:r w:rsidRPr="000B0FAA">
        <w:t>sales</w:t>
      </w:r>
      <w:proofErr w:type="spellEnd"/>
      <w:r w:rsidRPr="000B0FAA">
        <w:t xml:space="preserve"> </w:t>
      </w:r>
      <w:proofErr w:type="spellStart"/>
      <w:r w:rsidRPr="000B0FAA">
        <w:t>of</w:t>
      </w:r>
      <w:proofErr w:type="spellEnd"/>
      <w:r w:rsidRPr="000B0FAA">
        <w:t xml:space="preserve"> a </w:t>
      </w:r>
      <w:proofErr w:type="spellStart"/>
      <w:r w:rsidRPr="000B0FAA">
        <w:t>mercantile</w:t>
      </w:r>
      <w:proofErr w:type="spellEnd"/>
      <w:r w:rsidRPr="000B0FAA">
        <w:t xml:space="preserve"> system. </w:t>
      </w:r>
    </w:p>
    <w:p w14:paraId="4A7BCE7D" w14:textId="43C0D7E9" w:rsidR="00851F42" w:rsidRDefault="00DD07FE" w:rsidP="00851F42">
      <w:pPr>
        <w:pStyle w:val="Corpodetexto"/>
      </w:pPr>
      <w:r w:rsidRPr="00851F42">
        <w:rPr>
          <w:b/>
        </w:rPr>
        <w:t>Keywords</w:t>
      </w:r>
      <w:r w:rsidR="00851F42" w:rsidRPr="00851F42">
        <w:t xml:space="preserve">: </w:t>
      </w:r>
      <w:r w:rsidR="000B0FAA" w:rsidRPr="000B0FAA">
        <w:t xml:space="preserve">Financial </w:t>
      </w:r>
      <w:proofErr w:type="spellStart"/>
      <w:r w:rsidR="000B0FAA" w:rsidRPr="000B0FAA">
        <w:t>transactions</w:t>
      </w:r>
      <w:proofErr w:type="spellEnd"/>
      <w:r w:rsidRPr="00851F42">
        <w:t xml:space="preserve">, </w:t>
      </w:r>
      <w:r w:rsidR="000B0FAA" w:rsidRPr="000B0FAA">
        <w:t>System</w:t>
      </w:r>
      <w:r w:rsidR="000B0FAA">
        <w:t xml:space="preserve">, </w:t>
      </w:r>
      <w:proofErr w:type="spellStart"/>
      <w:r w:rsidR="000B0FAA" w:rsidRPr="000B0FAA">
        <w:t>Events</w:t>
      </w:r>
      <w:proofErr w:type="spellEnd"/>
      <w:r w:rsidR="000B0FAA">
        <w:t xml:space="preserve">, </w:t>
      </w:r>
      <w:r w:rsidR="000B0FAA" w:rsidRPr="000B0FAA">
        <w:t xml:space="preserve">Digital </w:t>
      </w:r>
      <w:proofErr w:type="spellStart"/>
      <w:r w:rsidR="000B0FAA" w:rsidRPr="000B0FAA">
        <w:t>Currency</w:t>
      </w:r>
      <w:proofErr w:type="spellEnd"/>
    </w:p>
    <w:p w14:paraId="312E754C" w14:textId="5E56B096" w:rsidR="005C7CBA" w:rsidRDefault="005C7CBA" w:rsidP="00851F42">
      <w:pPr>
        <w:pStyle w:val="Corpodetexto"/>
      </w:pPr>
    </w:p>
    <w:p w14:paraId="3EC14B60" w14:textId="18757666" w:rsidR="005C7CBA" w:rsidRDefault="005C7CBA" w:rsidP="00851F42">
      <w:pPr>
        <w:pStyle w:val="Corpodetexto"/>
      </w:pPr>
    </w:p>
    <w:p w14:paraId="6D4BD655" w14:textId="116A6C53" w:rsidR="005C7CBA" w:rsidRDefault="005C7CBA" w:rsidP="00851F42">
      <w:pPr>
        <w:pStyle w:val="Corpodetexto"/>
      </w:pPr>
    </w:p>
    <w:p w14:paraId="3ACA5FEE" w14:textId="00CEF4A6" w:rsidR="005C7CBA" w:rsidRDefault="005C7CBA" w:rsidP="00851F42">
      <w:pPr>
        <w:pStyle w:val="Corpodetexto"/>
      </w:pPr>
    </w:p>
    <w:p w14:paraId="1E8C26D9" w14:textId="77777777" w:rsidR="005C7CBA" w:rsidRDefault="005C7CBA" w:rsidP="00851F42">
      <w:pPr>
        <w:pStyle w:val="Corpodetexto"/>
      </w:pPr>
    </w:p>
    <w:p w14:paraId="0AAD7F09" w14:textId="77777777" w:rsidR="00851F42" w:rsidRDefault="00851F42">
      <w:pPr>
        <w:spacing w:line="240" w:lineRule="auto"/>
      </w:pPr>
      <w:r>
        <w:br w:type="page"/>
      </w:r>
    </w:p>
    <w:sdt>
      <w:sdtPr>
        <w:rPr>
          <w:rFonts w:eastAsia="Times New Roman" w:cs="Times New Roman"/>
          <w:b w:val="0"/>
          <w:szCs w:val="24"/>
        </w:rPr>
        <w:id w:val="-9050728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EF25C8" w14:textId="77777777" w:rsidR="008E67A8" w:rsidRDefault="008E67A8">
          <w:pPr>
            <w:pStyle w:val="CabealhodoSumrio"/>
          </w:pPr>
          <w:r>
            <w:t>Sumário</w:t>
          </w:r>
        </w:p>
        <w:p w14:paraId="3D893542" w14:textId="34CDE174" w:rsidR="00544E74" w:rsidRDefault="008E67A8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TOC \o "1-3" \h \z \u </w:instrText>
          </w:r>
          <w:r>
            <w:rPr>
              <w:b/>
            </w:rPr>
            <w:fldChar w:fldCharType="separate"/>
          </w:r>
          <w:hyperlink w:anchor="_Toc8845630" w:history="1">
            <w:r w:rsidR="00544E74" w:rsidRPr="00206732">
              <w:rPr>
                <w:rStyle w:val="Hyperlink"/>
                <w:noProof/>
              </w:rPr>
              <w:t>1.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Visão Geral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_Toc8845630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53CD0961" w14:textId="6125E3B5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1" w:history="1">
            <w:r w:rsidR="00544E74" w:rsidRPr="00206732">
              <w:rPr>
                <w:rStyle w:val="Hyperlink"/>
                <w:noProof/>
              </w:rPr>
              <w:t>2.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Organograma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_Toc8845631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7BEDB75C" w14:textId="06456E41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2" w:history="1">
            <w:r w:rsidR="00544E74" w:rsidRPr="00206732">
              <w:rPr>
                <w:rStyle w:val="Hyperlink"/>
                <w:noProof/>
              </w:rPr>
              <w:t>3.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Motivação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_Toc8845632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69A03E8E" w14:textId="06E7B858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3" w:history="1">
            <w:r w:rsidR="00544E74" w:rsidRPr="00206732">
              <w:rPr>
                <w:rStyle w:val="Hyperlink"/>
                <w:noProof/>
              </w:rPr>
              <w:t>4.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Justificativa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_Toc8845633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438CAA6C" w14:textId="1066A874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4" w:history="1">
            <w:r w:rsidR="00544E74" w:rsidRPr="00206732">
              <w:rPr>
                <w:rStyle w:val="Hyperlink"/>
                <w:noProof/>
              </w:rPr>
              <w:t>5.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Problema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_Toc8845634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0672CD1A" w14:textId="70368F09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5" w:history="1">
            <w:r w:rsidR="00544E74" w:rsidRPr="00206732">
              <w:rPr>
                <w:rStyle w:val="Hyperlink"/>
                <w:noProof/>
              </w:rPr>
              <w:t>6.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Hipótese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_Toc8845635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7D330614" w14:textId="20B01544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6" w:history="1">
            <w:r w:rsidR="00544E74" w:rsidRPr="00206732">
              <w:rPr>
                <w:rStyle w:val="Hyperlink"/>
                <w:noProof/>
              </w:rPr>
              <w:t>7.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Objetivo Geral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_Toc8845636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297D30D7" w14:textId="2E6DF6D5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7" w:history="1">
            <w:r w:rsidR="00544E74" w:rsidRPr="00206732">
              <w:rPr>
                <w:rStyle w:val="Hyperlink"/>
                <w:noProof/>
              </w:rPr>
              <w:t>8.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Objetivos Específicos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_Toc8845637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42C78072" w14:textId="4829DF74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8" w:history="1">
            <w:r w:rsidR="00544E74" w:rsidRPr="00206732">
              <w:rPr>
                <w:rStyle w:val="Hyperlink"/>
                <w:noProof/>
              </w:rPr>
              <w:t>9.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Processos da Empresa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_Toc8845638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7A97752B" w14:textId="64C67C9D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39" w:history="1">
            <w:r w:rsidR="00544E74" w:rsidRPr="00206732">
              <w:rPr>
                <w:rStyle w:val="Hyperlink"/>
                <w:noProof/>
              </w:rPr>
              <w:t>10.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Requisitos Não-funcionais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_Toc8845639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1F76F812" w14:textId="0D86C257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0" w:history="1">
            <w:r w:rsidR="00544E74" w:rsidRPr="00206732">
              <w:rPr>
                <w:rStyle w:val="Hyperlink"/>
                <w:noProof/>
              </w:rPr>
              <w:t>11.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Requisitos Funcionais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_Toc8845640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10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32179159" w14:textId="204EE8FE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1" w:history="1">
            <w:r w:rsidR="00544E74" w:rsidRPr="00206732">
              <w:rPr>
                <w:rStyle w:val="Hyperlink"/>
                <w:noProof/>
              </w:rPr>
              <w:t>12.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Softwares Semelhantes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_Toc8845641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10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4D2FCFC2" w14:textId="3E3E459C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2" w:history="1">
            <w:r w:rsidR="00544E74" w:rsidRPr="00206732">
              <w:rPr>
                <w:rStyle w:val="Hyperlink"/>
                <w:noProof/>
              </w:rPr>
              <w:t>13.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Alternativas de Implementação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_Toc8845642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10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3E4229CE" w14:textId="2ADD30B6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3" w:history="1">
            <w:r w:rsidR="00544E74" w:rsidRPr="00206732">
              <w:rPr>
                <w:rStyle w:val="Hyperlink"/>
                <w:noProof/>
              </w:rPr>
              <w:t>14.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Cronograma de desenvolvimento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_Toc8845643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11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0B4AA5FF" w14:textId="2FC48F56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4" w:history="1">
            <w:r w:rsidR="00544E74" w:rsidRPr="00206732">
              <w:rPr>
                <w:rStyle w:val="Hyperlink"/>
                <w:noProof/>
              </w:rPr>
              <w:t>15.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Plataforma de hardware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_Toc8845644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12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49CED92A" w14:textId="1170EB92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5" w:history="1">
            <w:r w:rsidR="00544E74" w:rsidRPr="00206732">
              <w:rPr>
                <w:rStyle w:val="Hyperlink"/>
                <w:noProof/>
              </w:rPr>
              <w:t>16.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Plataforma de software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_Toc8845645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12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1F6DFC92" w14:textId="7ED26979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6" w:history="1">
            <w:r w:rsidR="00544E74" w:rsidRPr="00206732">
              <w:rPr>
                <w:rStyle w:val="Hyperlink"/>
                <w:noProof/>
              </w:rPr>
              <w:t>17.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Tecnologias utilizadas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_Toc8845646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12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597F3E7C" w14:textId="54C63179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47" w:history="1">
            <w:r w:rsidR="00544E74" w:rsidRPr="00206732">
              <w:rPr>
                <w:rStyle w:val="Hyperlink"/>
                <w:noProof/>
              </w:rPr>
              <w:t>18.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Modelo de Casos de Uso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_Toc8845647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12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018D05E6" w14:textId="00A01E77" w:rsidR="00544E74" w:rsidRDefault="00BE3843">
          <w:pPr>
            <w:pStyle w:val="Sumrio2"/>
            <w:tabs>
              <w:tab w:val="left" w:pos="1000"/>
              <w:tab w:val="right" w:leader="dot" w:pos="9060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8845648" w:history="1">
            <w:r w:rsidR="00544E74" w:rsidRPr="00206732">
              <w:rPr>
                <w:rStyle w:val="Hyperlink"/>
                <w:noProof/>
              </w:rPr>
              <w:t>18.1.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</w:rPr>
              <w:tab/>
            </w:r>
            <w:r w:rsidR="00544E74" w:rsidRPr="00206732">
              <w:rPr>
                <w:rStyle w:val="Hyperlink"/>
                <w:noProof/>
              </w:rPr>
              <w:t>Diagrama de Caso de Uso do Sistema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_Toc8845648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12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1A27FCC8" w14:textId="12DCCC79" w:rsidR="00544E74" w:rsidRDefault="00BE3843">
          <w:pPr>
            <w:pStyle w:val="Sumrio2"/>
            <w:tabs>
              <w:tab w:val="left" w:pos="1000"/>
              <w:tab w:val="right" w:leader="dot" w:pos="9060"/>
            </w:tabs>
            <w:rPr>
              <w:rFonts w:asciiTheme="minorHAnsi" w:eastAsiaTheme="minorEastAsia" w:hAnsiTheme="minorHAnsi" w:cstheme="minorBidi"/>
              <w:bCs w:val="0"/>
              <w:noProof/>
            </w:rPr>
          </w:pPr>
          <w:hyperlink w:anchor="_Toc8845649" w:history="1">
            <w:r w:rsidR="00544E74" w:rsidRPr="00206732">
              <w:rPr>
                <w:rStyle w:val="Hyperlink"/>
                <w:noProof/>
              </w:rPr>
              <w:t>18.2.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</w:rPr>
              <w:tab/>
            </w:r>
            <w:r w:rsidR="00544E74" w:rsidRPr="00206732">
              <w:rPr>
                <w:rStyle w:val="Hyperlink"/>
                <w:noProof/>
              </w:rPr>
              <w:t>Tabelas de Caso de Uso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_Toc8845649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12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0B194F4A" w14:textId="11A5D161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0" w:history="1">
            <w:r w:rsidR="00544E74" w:rsidRPr="00206732">
              <w:rPr>
                <w:rStyle w:val="Hyperlink"/>
                <w:noProof/>
              </w:rPr>
              <w:t>19.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Protótipos de Tela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_Toc8845650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16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65038590" w14:textId="35BDB448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1" w:history="1">
            <w:r w:rsidR="00544E74" w:rsidRPr="00206732">
              <w:rPr>
                <w:rStyle w:val="Hyperlink"/>
                <w:noProof/>
              </w:rPr>
              <w:t>20.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Diagrama de Entidades e Relacionamentos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_Toc8845651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17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5327C5EF" w14:textId="7EB80B7D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2" w:history="1">
            <w:r w:rsidR="00544E74" w:rsidRPr="00206732">
              <w:rPr>
                <w:rStyle w:val="Hyperlink"/>
                <w:noProof/>
              </w:rPr>
              <w:t>21.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Diagrama de Bachman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_Toc8845652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17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37E13119" w14:textId="3F7D05D0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3" w:history="1">
            <w:r w:rsidR="00544E74" w:rsidRPr="00206732">
              <w:rPr>
                <w:rStyle w:val="Hyperlink"/>
                <w:noProof/>
              </w:rPr>
              <w:t>22.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Diagrama de Classes de Domínio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_Toc8845653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18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55256CAA" w14:textId="64A37439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4" w:history="1">
            <w:r w:rsidR="00544E74" w:rsidRPr="00206732">
              <w:rPr>
                <w:rStyle w:val="Hyperlink"/>
                <w:noProof/>
              </w:rPr>
              <w:t>23.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Diagrama de Classes de Projeto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_Toc8845654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17C694C5" w14:textId="614534A4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5" w:history="1">
            <w:r w:rsidR="00544E74" w:rsidRPr="00206732">
              <w:rPr>
                <w:rStyle w:val="Hyperlink"/>
                <w:noProof/>
              </w:rPr>
              <w:t>24.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Telas e Relatórios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_Toc8845655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38460955" w14:textId="4DEA0A80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6" w:history="1">
            <w:r w:rsidR="00544E74" w:rsidRPr="00206732">
              <w:rPr>
                <w:rStyle w:val="Hyperlink"/>
                <w:noProof/>
              </w:rPr>
              <w:t>25.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Mapa de Navegação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_Toc8845656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71E0CB75" w14:textId="24B44A66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7" w:history="1">
            <w:r w:rsidR="00544E74" w:rsidRPr="00206732">
              <w:rPr>
                <w:rStyle w:val="Hyperlink"/>
                <w:noProof/>
              </w:rPr>
              <w:t>26.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Considerações Finais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_Toc8845657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57EA2F94" w14:textId="3FA444E7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8" w:history="1">
            <w:r w:rsidR="00544E74" w:rsidRPr="00206732">
              <w:rPr>
                <w:rStyle w:val="Hyperlink"/>
                <w:noProof/>
              </w:rPr>
              <w:t>27.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Referências Bibliográficas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_Toc8845658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19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4E302625" w14:textId="0292B3E4" w:rsidR="00544E74" w:rsidRDefault="00BE384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8845659" w:history="1">
            <w:r w:rsidR="00544E74" w:rsidRPr="00206732">
              <w:rPr>
                <w:rStyle w:val="Hyperlink"/>
                <w:noProof/>
              </w:rPr>
              <w:t>28.</w:t>
            </w:r>
            <w:r w:rsidR="00544E74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544E74" w:rsidRPr="00206732">
              <w:rPr>
                <w:rStyle w:val="Hyperlink"/>
                <w:noProof/>
              </w:rPr>
              <w:t>Glossário</w:t>
            </w:r>
            <w:r w:rsidR="00544E74">
              <w:rPr>
                <w:noProof/>
                <w:webHidden/>
              </w:rPr>
              <w:tab/>
            </w:r>
            <w:r w:rsidR="00544E74">
              <w:rPr>
                <w:noProof/>
                <w:webHidden/>
              </w:rPr>
              <w:fldChar w:fldCharType="begin"/>
            </w:r>
            <w:r w:rsidR="00544E74">
              <w:rPr>
                <w:noProof/>
                <w:webHidden/>
              </w:rPr>
              <w:instrText xml:space="preserve"> PAGEREF _Toc8845659 \h </w:instrText>
            </w:r>
            <w:r w:rsidR="00544E74">
              <w:rPr>
                <w:noProof/>
                <w:webHidden/>
              </w:rPr>
            </w:r>
            <w:r w:rsidR="00544E74">
              <w:rPr>
                <w:noProof/>
                <w:webHidden/>
              </w:rPr>
              <w:fldChar w:fldCharType="separate"/>
            </w:r>
            <w:r w:rsidR="00D436F5">
              <w:rPr>
                <w:noProof/>
                <w:webHidden/>
              </w:rPr>
              <w:t>20</w:t>
            </w:r>
            <w:r w:rsidR="00544E74">
              <w:rPr>
                <w:noProof/>
                <w:webHidden/>
              </w:rPr>
              <w:fldChar w:fldCharType="end"/>
            </w:r>
          </w:hyperlink>
        </w:p>
        <w:p w14:paraId="28342A11" w14:textId="77777777" w:rsidR="00B32E44" w:rsidRDefault="008E67A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43E92BB" w14:textId="77777777" w:rsidR="00471C2F" w:rsidRDefault="00471C2F">
      <w:pPr>
        <w:sectPr w:rsidR="00471C2F" w:rsidSect="00BF4FEE">
          <w:headerReference w:type="default" r:id="rId8"/>
          <w:pgSz w:w="11905" w:h="16837" w:code="9"/>
          <w:pgMar w:top="1701" w:right="1134" w:bottom="1134" w:left="1701" w:header="720" w:footer="851" w:gutter="0"/>
          <w:pgNumType w:start="1"/>
          <w:cols w:space="708"/>
          <w:docGrid w:linePitch="360"/>
        </w:sectPr>
      </w:pPr>
    </w:p>
    <w:p w14:paraId="1F9017DB" w14:textId="77777777" w:rsidR="00471C2F" w:rsidRDefault="00471C2F"/>
    <w:p w14:paraId="75EFF337" w14:textId="77777777" w:rsidR="00BA4A83" w:rsidRPr="00324018" w:rsidRDefault="00BA4A83" w:rsidP="00062577">
      <w:pPr>
        <w:pStyle w:val="Ttulo1"/>
        <w:rPr>
          <w:color w:val="000000" w:themeColor="text1"/>
        </w:rPr>
      </w:pPr>
      <w:bookmarkStart w:id="1" w:name="_Toc8845630"/>
      <w:bookmarkStart w:id="2" w:name="_Toc114650286"/>
      <w:r w:rsidRPr="00324018">
        <w:rPr>
          <w:color w:val="000000" w:themeColor="text1"/>
        </w:rPr>
        <w:t xml:space="preserve">Visão </w:t>
      </w:r>
      <w:r w:rsidR="00DD07FE" w:rsidRPr="00324018">
        <w:rPr>
          <w:color w:val="000000" w:themeColor="text1"/>
        </w:rPr>
        <w:t>G</w:t>
      </w:r>
      <w:r w:rsidRPr="00324018">
        <w:rPr>
          <w:color w:val="000000" w:themeColor="text1"/>
        </w:rPr>
        <w:t>eral</w:t>
      </w:r>
      <w:bookmarkEnd w:id="1"/>
    </w:p>
    <w:p w14:paraId="115269D6" w14:textId="75C8D6F3" w:rsidR="006905E4" w:rsidRPr="006905E4" w:rsidRDefault="00B53D0D" w:rsidP="006905E4">
      <w:pPr>
        <w:pStyle w:val="Corpodetexto"/>
      </w:pPr>
      <w:r>
        <w:t xml:space="preserve">O </w:t>
      </w:r>
      <w:r w:rsidR="00E5544D">
        <w:t>Campus Nilo Peçanha do IFRJ, Instituo Federal de Ciência e Tecnologia, localizado em Pinheiral – RJ, realiza</w:t>
      </w:r>
      <w:r w:rsidR="00C30467">
        <w:t>, através do Setor de Coordenação e Extensão</w:t>
      </w:r>
      <w:r w:rsidR="00AC233A">
        <w:t xml:space="preserve"> que é atualmente dirigido pela pro</w:t>
      </w:r>
      <w:r w:rsidR="00E678AF">
        <w:t>fessora</w:t>
      </w:r>
      <w:r w:rsidR="00AC233A">
        <w:t xml:space="preserve"> Lívia </w:t>
      </w:r>
      <w:proofErr w:type="spellStart"/>
      <w:r w:rsidR="00AC233A">
        <w:t>Puello</w:t>
      </w:r>
      <w:proofErr w:type="spellEnd"/>
      <w:r w:rsidR="00AC233A">
        <w:t xml:space="preserve"> de Barros Gil</w:t>
      </w:r>
      <w:r w:rsidR="00C30467">
        <w:t>,</w:t>
      </w:r>
      <w:r w:rsidR="00E5544D">
        <w:t xml:space="preserve"> diversos eventos </w:t>
      </w:r>
      <w:r w:rsidR="00060BF8">
        <w:t xml:space="preserve">escolares, </w:t>
      </w:r>
      <w:r w:rsidR="002E247E">
        <w:t xml:space="preserve">contemplando </w:t>
      </w:r>
      <w:r w:rsidR="00060BF8">
        <w:t xml:space="preserve">não apenas seu </w:t>
      </w:r>
      <w:r w:rsidR="002E247E">
        <w:t>corpo docente e discente</w:t>
      </w:r>
      <w:r w:rsidR="00060BF8">
        <w:t>, mas toda a sociedade</w:t>
      </w:r>
      <w:r w:rsidR="00664829">
        <w:t>.</w:t>
      </w:r>
      <w:r w:rsidR="00E5544D">
        <w:t xml:space="preserve"> Cumprindo</w:t>
      </w:r>
      <w:r w:rsidR="00664829">
        <w:t>-se</w:t>
      </w:r>
      <w:r w:rsidR="00E5544D">
        <w:t xml:space="preserve"> assim</w:t>
      </w:r>
      <w:r w:rsidR="002E247E">
        <w:t xml:space="preserve"> sua finalidade descrita no Artigo  6º, inciso VIII da lei Nº 11.892, que</w:t>
      </w:r>
      <w:r w:rsidR="002844E2">
        <w:t>,</w:t>
      </w:r>
      <w:r w:rsidR="002E247E">
        <w:t xml:space="preserve"> </w:t>
      </w:r>
      <w:r w:rsidR="002844E2">
        <w:t>dentre ou</w:t>
      </w:r>
      <w:r w:rsidR="008B3DCA">
        <w:t>tros intuitos</w:t>
      </w:r>
      <w:r w:rsidR="002844E2">
        <w:t>, visa estimular e realizar a produção cultural e o desenvolvimento científico e tecnológico</w:t>
      </w:r>
      <w:r w:rsidR="002E247E">
        <w:t xml:space="preserve"> </w:t>
      </w:r>
      <w:r w:rsidR="002844E2">
        <w:t>aos cidadãos. Dessa forma, eventos</w:t>
      </w:r>
      <w:r w:rsidR="00E920B5">
        <w:t xml:space="preserve"> públicos</w:t>
      </w:r>
      <w:r w:rsidR="002844E2">
        <w:t xml:space="preserve"> como a </w:t>
      </w:r>
      <w:r w:rsidR="00E920B5">
        <w:t>F</w:t>
      </w:r>
      <w:r w:rsidR="002844E2">
        <w:t>esta Junina, recebem centenas de pessoa</w:t>
      </w:r>
      <w:r w:rsidR="00E920B5">
        <w:t>s todos os anos</w:t>
      </w:r>
      <w:r w:rsidR="00664829">
        <w:t xml:space="preserve">, promovendo aprendizados e experiências a toda </w:t>
      </w:r>
      <w:r w:rsidR="00AC233A">
        <w:t>população</w:t>
      </w:r>
      <w:r w:rsidR="00664829">
        <w:t xml:space="preserve">. </w:t>
      </w:r>
    </w:p>
    <w:p w14:paraId="6AA4976C" w14:textId="5DF270BB" w:rsidR="006905E4" w:rsidRPr="00C167E2" w:rsidRDefault="00C828C0" w:rsidP="006905E4">
      <w:pPr>
        <w:pStyle w:val="Ttulo1"/>
        <w:rPr>
          <w:color w:val="000000" w:themeColor="text1"/>
        </w:rPr>
      </w:pPr>
      <w:bookmarkStart w:id="3" w:name="_Toc8845631"/>
      <w:r w:rsidRPr="00C167E2">
        <w:rPr>
          <w:color w:val="000000" w:themeColor="text1"/>
        </w:rPr>
        <w:t>Organograma</w:t>
      </w:r>
      <w:bookmarkEnd w:id="3"/>
    </w:p>
    <w:p w14:paraId="4752074A" w14:textId="38DBAB59" w:rsidR="00093853" w:rsidRPr="006905E4" w:rsidRDefault="004E169C" w:rsidP="009E4AB4">
      <w:pPr>
        <w:pStyle w:val="Corpodetex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53FB2E" wp14:editId="1ABD6F27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6400800" cy="3749040"/>
            <wp:effectExtent l="0" t="0" r="0" b="3810"/>
            <wp:wrapSquare wrapText="bothSides"/>
            <wp:docPr id="11" name="Imagem 11" descr="Uma imagem contendo c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rganogram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EE81CB" w14:textId="77777777" w:rsidR="00415C00" w:rsidRDefault="00415C00" w:rsidP="00415C00">
      <w:pPr>
        <w:keepNext/>
        <w:spacing w:line="240" w:lineRule="auto"/>
        <w:jc w:val="center"/>
      </w:pPr>
    </w:p>
    <w:p w14:paraId="48F60F67" w14:textId="590CEF96" w:rsidR="005D1935" w:rsidRDefault="005D1935" w:rsidP="00A35ACC">
      <w:pPr>
        <w:pStyle w:val="Legenda"/>
        <w:rPr>
          <w:color w:val="000000" w:themeColor="text1"/>
        </w:rPr>
      </w:pPr>
      <w:r w:rsidRPr="00324018">
        <w:rPr>
          <w:color w:val="000000" w:themeColor="text1"/>
        </w:rPr>
        <w:t>Figura</w:t>
      </w:r>
      <w:r w:rsidR="000F6FB4" w:rsidRPr="00324018">
        <w:rPr>
          <w:color w:val="000000" w:themeColor="text1"/>
        </w:rPr>
        <w:t xml:space="preserve"> 1</w:t>
      </w:r>
      <w:r w:rsidRPr="00324018">
        <w:rPr>
          <w:color w:val="000000" w:themeColor="text1"/>
        </w:rPr>
        <w:t xml:space="preserve"> – </w:t>
      </w:r>
      <w:r w:rsidR="00324018" w:rsidRPr="00324018">
        <w:rPr>
          <w:color w:val="000000" w:themeColor="text1"/>
        </w:rPr>
        <w:t>Organograma.</w:t>
      </w:r>
    </w:p>
    <w:p w14:paraId="60502861" w14:textId="4E49A5C6" w:rsidR="00B5682C" w:rsidRPr="00B5682C" w:rsidRDefault="00B5682C" w:rsidP="00B5682C">
      <w:r>
        <w:t xml:space="preserve">O presente organograma </w:t>
      </w:r>
    </w:p>
    <w:p w14:paraId="22B9C746" w14:textId="77777777" w:rsidR="00BB232A" w:rsidRPr="00082AB7" w:rsidRDefault="00BA4A83" w:rsidP="00FA6B35">
      <w:pPr>
        <w:pStyle w:val="Ttulo1"/>
        <w:rPr>
          <w:color w:val="000000" w:themeColor="text1"/>
        </w:rPr>
      </w:pPr>
      <w:bookmarkStart w:id="4" w:name="_Toc8845632"/>
      <w:r w:rsidRPr="00082AB7">
        <w:rPr>
          <w:color w:val="000000" w:themeColor="text1"/>
        </w:rPr>
        <w:t>Motivação</w:t>
      </w:r>
      <w:bookmarkEnd w:id="4"/>
    </w:p>
    <w:p w14:paraId="4C1E8EA3" w14:textId="304641FA" w:rsidR="00062577" w:rsidRPr="00500DC1" w:rsidRDefault="00584D54" w:rsidP="00582A1D">
      <w:pPr>
        <w:pStyle w:val="Corpodetexto"/>
        <w:ind w:firstLine="432"/>
      </w:pPr>
      <w:r>
        <w:t xml:space="preserve">Com a presença cada vez maior da moeda digital nas transações financeiras e visando uma maior organização para com a Coordenação de Extensão quanto ao que </w:t>
      </w:r>
      <w:r>
        <w:lastRenderedPageBreak/>
        <w:t xml:space="preserve">é comercializado </w:t>
      </w:r>
      <w:r w:rsidR="00CF374A">
        <w:t>aos</w:t>
      </w:r>
      <w:r>
        <w:t xml:space="preserve"> eventos</w:t>
      </w:r>
      <w:r w:rsidR="00CF374A">
        <w:t xml:space="preserve"> da </w:t>
      </w:r>
      <w:r w:rsidR="0064736A">
        <w:t>escola</w:t>
      </w:r>
      <w:r w:rsidR="00582A1D">
        <w:t>, deu-se como motivação a</w:t>
      </w:r>
      <w:r>
        <w:t xml:space="preserve"> criação </w:t>
      </w:r>
      <w:r w:rsidR="00582A1D">
        <w:t>de um sistema que permita a compra e a venda</w:t>
      </w:r>
      <w:r w:rsidR="0064736A">
        <w:t xml:space="preserve"> interna</w:t>
      </w:r>
      <w:r w:rsidR="00582A1D">
        <w:t xml:space="preserve"> de produtos por</w:t>
      </w:r>
      <w:r w:rsidR="00B34627">
        <w:t xml:space="preserve"> meio de</w:t>
      </w:r>
      <w:r w:rsidR="00582A1D">
        <w:t xml:space="preserve"> dispositivos digitais, oferendo, assim, tanto para a escola, quanto para o público que se faz presente aos eventos que o IFRJ promove, uma maior segurança e organização.</w:t>
      </w:r>
    </w:p>
    <w:p w14:paraId="4B52E49F" w14:textId="77777777" w:rsidR="00C828C0" w:rsidRPr="00082AB7" w:rsidRDefault="00C828C0" w:rsidP="00062577">
      <w:pPr>
        <w:pStyle w:val="Ttulo1"/>
        <w:rPr>
          <w:color w:val="000000" w:themeColor="text1"/>
        </w:rPr>
      </w:pPr>
      <w:bookmarkStart w:id="5" w:name="_Toc8845633"/>
      <w:r w:rsidRPr="00082AB7">
        <w:rPr>
          <w:color w:val="000000" w:themeColor="text1"/>
        </w:rPr>
        <w:t>Justificativa</w:t>
      </w:r>
      <w:bookmarkEnd w:id="5"/>
    </w:p>
    <w:p w14:paraId="461986B2" w14:textId="290614A4" w:rsidR="00062577" w:rsidRPr="00500DC1" w:rsidRDefault="00B34627" w:rsidP="00062577">
      <w:pPr>
        <w:pStyle w:val="Corpodetexto"/>
      </w:pPr>
      <w:r>
        <w:t xml:space="preserve">Este projeto visa criar um sistema que permita </w:t>
      </w:r>
      <w:r w:rsidR="00814A97">
        <w:t>à</w:t>
      </w:r>
      <w:r>
        <w:t xml:space="preserve"> </w:t>
      </w:r>
      <w:r w:rsidR="00CC1CCA">
        <w:t>C</w:t>
      </w:r>
      <w:r>
        <w:t xml:space="preserve">oordenação de Extensão ter um controle </w:t>
      </w:r>
      <w:r w:rsidR="007F5FE5">
        <w:t>do</w:t>
      </w:r>
      <w:r>
        <w:t xml:space="preserve"> comércio em seus eventos. </w:t>
      </w:r>
      <w:r w:rsidR="00814A97">
        <w:t>Possibilitando</w:t>
      </w:r>
      <w:r>
        <w:t xml:space="preserve"> que ela possa</w:t>
      </w:r>
      <w:r w:rsidR="007F5FE5">
        <w:t>, de uma forma simples e prática, ter o conhecimento do estoque dos</w:t>
      </w:r>
      <w:r w:rsidR="00CC1CCA">
        <w:t xml:space="preserve"> seus</w:t>
      </w:r>
      <w:r w:rsidR="007F5FE5">
        <w:t xml:space="preserve"> produtos, vendedores, itens vendidos e </w:t>
      </w:r>
      <w:r w:rsidR="00FF2286">
        <w:t>da quantidade vendida</w:t>
      </w:r>
      <w:r w:rsidR="007F5FE5">
        <w:t xml:space="preserve">, como também permitir que o público do evento possa fazer </w:t>
      </w:r>
      <w:r w:rsidR="00FF2286">
        <w:t xml:space="preserve">suas </w:t>
      </w:r>
      <w:r w:rsidR="007F5FE5">
        <w:t>compras através d</w:t>
      </w:r>
      <w:r w:rsidR="00FF2286">
        <w:t>os seus próprios</w:t>
      </w:r>
      <w:r w:rsidR="007F5FE5">
        <w:t xml:space="preserve"> cartões</w:t>
      </w:r>
      <w:r w:rsidR="00814A97">
        <w:t xml:space="preserve"> desenvolvidos pela instituição</w:t>
      </w:r>
      <w:r w:rsidR="007F5FE5">
        <w:t xml:space="preserve">, transformando assim a transferência monetária </w:t>
      </w:r>
      <w:r w:rsidR="00814A97">
        <w:t xml:space="preserve">de </w:t>
      </w:r>
      <w:r w:rsidR="007F5FE5">
        <w:t xml:space="preserve">física para digital. Gerando maior </w:t>
      </w:r>
      <w:r w:rsidR="002943DC">
        <w:t>praticidade</w:t>
      </w:r>
      <w:r w:rsidR="007F5FE5">
        <w:t xml:space="preserve"> e segurança ao público e a escola.  </w:t>
      </w:r>
    </w:p>
    <w:p w14:paraId="5C5139D2" w14:textId="77777777" w:rsidR="00C828C0" w:rsidRPr="00082AB7" w:rsidRDefault="00C828C0" w:rsidP="00062577">
      <w:pPr>
        <w:pStyle w:val="Ttulo1"/>
        <w:rPr>
          <w:color w:val="000000" w:themeColor="text1"/>
        </w:rPr>
      </w:pPr>
      <w:bookmarkStart w:id="6" w:name="_Toc8845634"/>
      <w:r w:rsidRPr="00082AB7">
        <w:rPr>
          <w:color w:val="000000" w:themeColor="text1"/>
        </w:rPr>
        <w:t>Problema</w:t>
      </w:r>
      <w:bookmarkEnd w:id="6"/>
    </w:p>
    <w:p w14:paraId="3324215B" w14:textId="54C3C24A" w:rsidR="00062577" w:rsidRPr="00500DC1" w:rsidRDefault="0038766B" w:rsidP="00062577">
      <w:pPr>
        <w:pStyle w:val="Corpodetexto"/>
      </w:pPr>
      <w:r>
        <w:t xml:space="preserve">O modo atual em que se organiza as vendas nos eventos da escola consiste em o cliente se dirigir até um </w:t>
      </w:r>
      <w:r w:rsidR="00BB7E7F">
        <w:t>ponto de venda</w:t>
      </w:r>
      <w:r>
        <w:t xml:space="preserve"> para comprar uma ficha relativ</w:t>
      </w:r>
      <w:r w:rsidR="00F3351A">
        <w:t>a</w:t>
      </w:r>
      <w:r>
        <w:t xml:space="preserve"> ao produto que deseja e após isso ir até </w:t>
      </w:r>
      <w:r w:rsidR="00BB7E7F">
        <w:t>outro ponto para</w:t>
      </w:r>
      <w:r>
        <w:t xml:space="preserve"> retirar o seu produto. Além do fato de ter que ir em dois </w:t>
      </w:r>
      <w:r w:rsidR="00BB7E7F">
        <w:t>locais diferentes</w:t>
      </w:r>
      <w:r>
        <w:t xml:space="preserve"> sempre que desejar um novo produto ser extremamente incomodo ao cliente</w:t>
      </w:r>
      <w:r w:rsidR="00F3351A">
        <w:t>, isso também</w:t>
      </w:r>
      <w:r>
        <w:t xml:space="preserve"> pode gerar mais filas. </w:t>
      </w:r>
      <w:r w:rsidR="00F3351A">
        <w:t>Esse método</w:t>
      </w:r>
      <w:r>
        <w:t xml:space="preserve"> também traz problemas </w:t>
      </w:r>
      <w:r w:rsidR="00F3351A">
        <w:t>à</w:t>
      </w:r>
      <w:r>
        <w:t xml:space="preserve"> escola, visto que</w:t>
      </w:r>
      <w:r w:rsidR="000A02B9">
        <w:t xml:space="preserve"> ele não</w:t>
      </w:r>
      <w:r w:rsidR="00296AE0">
        <w:t xml:space="preserve"> a</w:t>
      </w:r>
      <w:r w:rsidR="000A02B9">
        <w:t xml:space="preserve"> traz</w:t>
      </w:r>
      <w:r>
        <w:t xml:space="preserve"> nenhum controle dos seus produtos em estoque, dos seus vendedores</w:t>
      </w:r>
      <w:r w:rsidR="00F3351A">
        <w:t xml:space="preserve"> e </w:t>
      </w:r>
      <w:r w:rsidR="006C5E64">
        <w:t>das transações financeiras que ocorre nos quiosques, podendo</w:t>
      </w:r>
      <w:r w:rsidR="00973A2B">
        <w:t xml:space="preserve"> os vendedores e os responsáveis pelas fichas</w:t>
      </w:r>
      <w:r w:rsidR="006C5E64">
        <w:t xml:space="preserve"> </w:t>
      </w:r>
      <w:r w:rsidR="00740627">
        <w:t>f</w:t>
      </w:r>
      <w:r w:rsidR="00392C0B">
        <w:t>acilmente cometer</w:t>
      </w:r>
      <w:r w:rsidR="002943DC">
        <w:t>em</w:t>
      </w:r>
      <w:r w:rsidR="005A75A6">
        <w:t xml:space="preserve"> algum equívoco</w:t>
      </w:r>
      <w:r w:rsidR="00392C0B">
        <w:t xml:space="preserve"> nas operações</w:t>
      </w:r>
      <w:r w:rsidR="002943DC">
        <w:t xml:space="preserve"> e assim,</w:t>
      </w:r>
      <w:r w:rsidR="00D16407">
        <w:t xml:space="preserve"> entrega</w:t>
      </w:r>
      <w:r w:rsidR="002943DC">
        <w:t>r, por exemplo,</w:t>
      </w:r>
      <w:r w:rsidR="00CD4078">
        <w:t xml:space="preserve"> um</w:t>
      </w:r>
      <w:r w:rsidR="00D16407">
        <w:t xml:space="preserve"> troco</w:t>
      </w:r>
      <w:r w:rsidR="002943DC">
        <w:t xml:space="preserve"> err</w:t>
      </w:r>
      <w:r w:rsidR="00CD4078">
        <w:t>ôneo</w:t>
      </w:r>
      <w:r w:rsidR="00D16407">
        <w:t xml:space="preserve"> ao cliente</w:t>
      </w:r>
      <w:r w:rsidR="00973A2B">
        <w:t>,</w:t>
      </w:r>
      <w:r w:rsidR="002943DC">
        <w:t xml:space="preserve"> </w:t>
      </w:r>
      <w:r w:rsidR="008A6123">
        <w:t>gerando</w:t>
      </w:r>
      <w:r w:rsidR="002943DC">
        <w:t xml:space="preserve"> um ambiente desconfortável e inseguro ao público, aos que trabalham </w:t>
      </w:r>
      <w:r w:rsidR="008A6123">
        <w:t>nos eventos</w:t>
      </w:r>
      <w:r w:rsidR="002943DC">
        <w:t xml:space="preserve"> e à instituição.</w:t>
      </w:r>
      <w:r w:rsidR="00C47C26">
        <w:t xml:space="preserve"> </w:t>
      </w:r>
    </w:p>
    <w:p w14:paraId="0C206166" w14:textId="77777777" w:rsidR="00C828C0" w:rsidRPr="007A57B8" w:rsidRDefault="00C828C0" w:rsidP="00062577">
      <w:pPr>
        <w:pStyle w:val="Ttulo1"/>
        <w:rPr>
          <w:color w:val="000000" w:themeColor="text1"/>
        </w:rPr>
      </w:pPr>
      <w:bookmarkStart w:id="7" w:name="_Toc8845635"/>
      <w:r w:rsidRPr="007A57B8">
        <w:rPr>
          <w:color w:val="000000" w:themeColor="text1"/>
        </w:rPr>
        <w:t>Hipótese</w:t>
      </w:r>
      <w:bookmarkEnd w:id="7"/>
    </w:p>
    <w:p w14:paraId="51454884" w14:textId="25A15A65" w:rsidR="00062577" w:rsidRPr="00500DC1" w:rsidRDefault="00C20268" w:rsidP="00062577">
      <w:pPr>
        <w:pStyle w:val="Corpodetexto"/>
      </w:pPr>
      <w:r>
        <w:t xml:space="preserve">Parte-se da hipótese de que </w:t>
      </w:r>
      <w:r w:rsidR="000167F6">
        <w:t xml:space="preserve">o uso de dinheiro físico </w:t>
      </w:r>
      <w:r w:rsidR="001F3E7C">
        <w:t>e a falta de um sistema digital de controle</w:t>
      </w:r>
      <w:r w:rsidR="00F93A5B">
        <w:t xml:space="preserve"> no comércio gera</w:t>
      </w:r>
      <w:r w:rsidR="00F97E2E">
        <w:t xml:space="preserve"> um local inseguro e</w:t>
      </w:r>
      <w:r w:rsidR="00194787">
        <w:t xml:space="preserve"> </w:t>
      </w:r>
      <w:r w:rsidR="0056209F">
        <w:t>prop</w:t>
      </w:r>
      <w:r w:rsidR="00CD57BA">
        <w:t>í</w:t>
      </w:r>
      <w:r w:rsidR="0056209F">
        <w:t>cio ao erro</w:t>
      </w:r>
      <w:r w:rsidR="00CD57BA">
        <w:t>.</w:t>
      </w:r>
      <w:r w:rsidR="00CC4834">
        <w:t xml:space="preserve"> </w:t>
      </w:r>
      <w:r w:rsidR="00E33D90">
        <w:t>A</w:t>
      </w:r>
      <w:r w:rsidR="00CD57BA">
        <w:t xml:space="preserve"> criação de </w:t>
      </w:r>
      <w:r w:rsidR="00E33D90">
        <w:t xml:space="preserve">um </w:t>
      </w:r>
      <w:r w:rsidR="00CD57BA">
        <w:t>aplicativo desktop</w:t>
      </w:r>
      <w:r w:rsidR="00F97E2E">
        <w:t xml:space="preserve"> que </w:t>
      </w:r>
      <w:r w:rsidR="00610A00">
        <w:t xml:space="preserve">administra todas as movimentações </w:t>
      </w:r>
      <w:r w:rsidR="00F803D5">
        <w:t>funcionais dos eventos</w:t>
      </w:r>
      <w:r w:rsidR="00E33D90">
        <w:t xml:space="preserve"> da escola</w:t>
      </w:r>
      <w:r w:rsidR="00610A00">
        <w:t xml:space="preserve">, como também um aplicativo mobile </w:t>
      </w:r>
      <w:r w:rsidR="00F803D5">
        <w:t>interligado ao desktop</w:t>
      </w:r>
      <w:r w:rsidR="00911273">
        <w:t xml:space="preserve"> que possibilita a venda </w:t>
      </w:r>
      <w:r w:rsidR="008763F0">
        <w:t>em</w:t>
      </w:r>
      <w:r w:rsidR="00911273">
        <w:t xml:space="preserve"> um</w:t>
      </w:r>
      <w:r w:rsidR="004868DF">
        <w:t xml:space="preserve"> formato</w:t>
      </w:r>
      <w:r w:rsidR="00911273">
        <w:t xml:space="preserve"> digital, geraria à instituição </w:t>
      </w:r>
      <w:r w:rsidR="001F344A">
        <w:t>mais controle</w:t>
      </w:r>
      <w:r w:rsidR="004868DF">
        <w:t xml:space="preserve">, </w:t>
      </w:r>
      <w:r w:rsidR="005C4716">
        <w:t xml:space="preserve">organização </w:t>
      </w:r>
      <w:r w:rsidR="004868DF">
        <w:t xml:space="preserve">e promoção </w:t>
      </w:r>
      <w:r w:rsidR="001F344A">
        <w:t>do seu comércio interno, como também mais segurança</w:t>
      </w:r>
      <w:r w:rsidR="008763F0">
        <w:t xml:space="preserve"> e agilidade </w:t>
      </w:r>
      <w:r w:rsidR="00E33D90">
        <w:t>às compras do</w:t>
      </w:r>
      <w:r w:rsidR="008763F0">
        <w:t xml:space="preserve"> cliente</w:t>
      </w:r>
      <w:r w:rsidR="00CC4834">
        <w:t xml:space="preserve"> ao fazer o uso da tecnologia</w:t>
      </w:r>
      <w:r w:rsidR="008763F0">
        <w:t>.</w:t>
      </w:r>
    </w:p>
    <w:p w14:paraId="69FBCE36" w14:textId="77777777" w:rsidR="00C828C0" w:rsidRPr="00996D86" w:rsidRDefault="00F84359" w:rsidP="00062577">
      <w:pPr>
        <w:pStyle w:val="Ttulo1"/>
        <w:rPr>
          <w:color w:val="000000" w:themeColor="text1"/>
        </w:rPr>
      </w:pPr>
      <w:bookmarkStart w:id="8" w:name="_Toc8845636"/>
      <w:r w:rsidRPr="00996D86">
        <w:rPr>
          <w:color w:val="000000" w:themeColor="text1"/>
        </w:rPr>
        <w:lastRenderedPageBreak/>
        <w:t>Objetivo Geral</w:t>
      </w:r>
      <w:bookmarkEnd w:id="8"/>
    </w:p>
    <w:p w14:paraId="7C22DAC9" w14:textId="34689475" w:rsidR="00062577" w:rsidRPr="00500DC1" w:rsidRDefault="0004266C" w:rsidP="00062577">
      <w:pPr>
        <w:pStyle w:val="Corpodetexto"/>
      </w:pPr>
      <w:r>
        <w:t xml:space="preserve">Implementar um sistema que permita à Instituição um controle </w:t>
      </w:r>
      <w:r w:rsidR="009553F6">
        <w:t>do comércio em</w:t>
      </w:r>
      <w:r>
        <w:t xml:space="preserve"> seus eventos</w:t>
      </w:r>
      <w:r w:rsidR="009553F6">
        <w:t>, como também permitir que toda compra interna por parte dos clientes seja feita de forma digital, rápida e segura.</w:t>
      </w:r>
    </w:p>
    <w:p w14:paraId="603043CF" w14:textId="77777777" w:rsidR="00F84359" w:rsidRPr="00996D86" w:rsidRDefault="00C828C0" w:rsidP="00062577">
      <w:pPr>
        <w:pStyle w:val="Ttulo1"/>
        <w:rPr>
          <w:color w:val="000000" w:themeColor="text1"/>
        </w:rPr>
      </w:pPr>
      <w:bookmarkStart w:id="9" w:name="_Toc8845637"/>
      <w:r w:rsidRPr="00996D86">
        <w:rPr>
          <w:color w:val="000000" w:themeColor="text1"/>
        </w:rPr>
        <w:t>O</w:t>
      </w:r>
      <w:r w:rsidR="00F84359" w:rsidRPr="00996D86">
        <w:rPr>
          <w:color w:val="000000" w:themeColor="text1"/>
        </w:rPr>
        <w:t xml:space="preserve">bjetivos </w:t>
      </w:r>
      <w:r w:rsidR="002625D0" w:rsidRPr="00996D86">
        <w:rPr>
          <w:color w:val="000000" w:themeColor="text1"/>
        </w:rPr>
        <w:t>E</w:t>
      </w:r>
      <w:r w:rsidR="00F84359" w:rsidRPr="00996D86">
        <w:rPr>
          <w:color w:val="000000" w:themeColor="text1"/>
        </w:rPr>
        <w:t>specíficos</w:t>
      </w:r>
      <w:bookmarkEnd w:id="9"/>
    </w:p>
    <w:p w14:paraId="23065D33" w14:textId="7E35FF9C" w:rsidR="00DD07FE" w:rsidRDefault="0044753B" w:rsidP="00DD07FE">
      <w:pPr>
        <w:pStyle w:val="Corpodetexto"/>
        <w:numPr>
          <w:ilvl w:val="0"/>
          <w:numId w:val="25"/>
        </w:numPr>
      </w:pPr>
      <w:r>
        <w:t>Cadastrar administradores</w:t>
      </w:r>
      <w:r w:rsidR="00B42305">
        <w:t xml:space="preserve"> que</w:t>
      </w:r>
      <w:r>
        <w:t xml:space="preserve"> </w:t>
      </w:r>
      <w:r w:rsidR="006A1E1F">
        <w:t>gerenciam</w:t>
      </w:r>
      <w:r>
        <w:t xml:space="preserve"> todo o sistema;</w:t>
      </w:r>
    </w:p>
    <w:p w14:paraId="589D518C" w14:textId="2D241B9A" w:rsidR="0044753B" w:rsidRDefault="0044753B" w:rsidP="0044753B">
      <w:pPr>
        <w:pStyle w:val="Corpodetexto"/>
        <w:numPr>
          <w:ilvl w:val="0"/>
          <w:numId w:val="25"/>
        </w:numPr>
      </w:pPr>
      <w:r>
        <w:t>Cadastrar</w:t>
      </w:r>
      <w:r w:rsidR="00B422E0">
        <w:t xml:space="preserve"> e </w:t>
      </w:r>
      <w:r w:rsidR="00097FBF">
        <w:t>administrar</w:t>
      </w:r>
      <w:r w:rsidR="00B422E0">
        <w:t xml:space="preserve"> os</w:t>
      </w:r>
      <w:r>
        <w:t xml:space="preserve"> vendedores que trabalha</w:t>
      </w:r>
      <w:r w:rsidR="00097FBF">
        <w:t>m</w:t>
      </w:r>
      <w:r>
        <w:t xml:space="preserve"> nos eventos</w:t>
      </w:r>
      <w:r w:rsidR="00976CE2">
        <w:t>;</w:t>
      </w:r>
    </w:p>
    <w:p w14:paraId="033B68CD" w14:textId="2B95BB6C" w:rsidR="0044753B" w:rsidRDefault="00976CE2" w:rsidP="0044753B">
      <w:pPr>
        <w:pStyle w:val="Corpodetexto"/>
        <w:numPr>
          <w:ilvl w:val="0"/>
          <w:numId w:val="25"/>
        </w:numPr>
      </w:pPr>
      <w:r>
        <w:t xml:space="preserve">Cadastrar cartões </w:t>
      </w:r>
      <w:r w:rsidR="00663735">
        <w:t>para serem</w:t>
      </w:r>
      <w:r>
        <w:t xml:space="preserve"> </w:t>
      </w:r>
      <w:r w:rsidR="001D5C46">
        <w:t>usados pelos clientes;</w:t>
      </w:r>
    </w:p>
    <w:p w14:paraId="2A43D921" w14:textId="25872BA0" w:rsidR="00F04EE3" w:rsidRDefault="00A1028B" w:rsidP="0044753B">
      <w:pPr>
        <w:pStyle w:val="Corpodetexto"/>
        <w:numPr>
          <w:ilvl w:val="0"/>
          <w:numId w:val="25"/>
        </w:numPr>
      </w:pPr>
      <w:r>
        <w:t>Adicionar dinheiro nos cartões dos clientes;</w:t>
      </w:r>
    </w:p>
    <w:p w14:paraId="51F9EB57" w14:textId="603E3B48" w:rsidR="001D15D4" w:rsidRDefault="001D15D4" w:rsidP="0044753B">
      <w:pPr>
        <w:pStyle w:val="Corpodetexto"/>
        <w:numPr>
          <w:ilvl w:val="0"/>
          <w:numId w:val="25"/>
        </w:numPr>
      </w:pPr>
      <w:r>
        <w:t>Cadastrar</w:t>
      </w:r>
      <w:r w:rsidR="004A0EBC">
        <w:t xml:space="preserve">, </w:t>
      </w:r>
      <w:r w:rsidR="007D00D7">
        <w:t>categorizar</w:t>
      </w:r>
      <w:r w:rsidR="004A0EBC">
        <w:t xml:space="preserve"> e </w:t>
      </w:r>
      <w:r w:rsidR="006A1E1F">
        <w:t>controlar</w:t>
      </w:r>
      <w:r w:rsidR="007D00D7">
        <w:t xml:space="preserve"> </w:t>
      </w:r>
      <w:r>
        <w:t>os produtos comerciali</w:t>
      </w:r>
      <w:r w:rsidR="00B422E0">
        <w:t>zados nos eventos;</w:t>
      </w:r>
    </w:p>
    <w:p w14:paraId="119DF630" w14:textId="2A2F7978" w:rsidR="00DD07FE" w:rsidRDefault="006A1E1F" w:rsidP="00062577">
      <w:pPr>
        <w:pStyle w:val="Corpodetexto"/>
        <w:numPr>
          <w:ilvl w:val="0"/>
          <w:numId w:val="25"/>
        </w:numPr>
      </w:pPr>
      <w:r>
        <w:t xml:space="preserve">Permitir a compra digital dos </w:t>
      </w:r>
      <w:r w:rsidR="00B8607F">
        <w:t>produtos comercializados;</w:t>
      </w:r>
    </w:p>
    <w:p w14:paraId="7A53B84C" w14:textId="65A54C11" w:rsidR="00B8607F" w:rsidRDefault="00117194" w:rsidP="00062577">
      <w:pPr>
        <w:pStyle w:val="Corpodetexto"/>
        <w:numPr>
          <w:ilvl w:val="0"/>
          <w:numId w:val="25"/>
        </w:numPr>
      </w:pPr>
      <w:r>
        <w:t>E</w:t>
      </w:r>
      <w:r w:rsidR="00B37AA9">
        <w:t>xibir relatório das vendas, dos produtos</w:t>
      </w:r>
      <w:r w:rsidR="007C148D">
        <w:t xml:space="preserve"> mais comercializados</w:t>
      </w:r>
      <w:r w:rsidR="00B37AA9">
        <w:t xml:space="preserve"> e dos vendedores</w:t>
      </w:r>
      <w:r w:rsidR="007C148D">
        <w:t xml:space="preserve"> que trabalharam no evento</w:t>
      </w:r>
      <w:r w:rsidR="00B37AA9">
        <w:t>;</w:t>
      </w:r>
    </w:p>
    <w:p w14:paraId="4CCA5BDB" w14:textId="77777777" w:rsidR="00B37AA9" w:rsidRPr="00500DC1" w:rsidRDefault="00B37AA9" w:rsidP="007C148D">
      <w:pPr>
        <w:pStyle w:val="Corpodetexto"/>
        <w:ind w:left="720"/>
      </w:pPr>
    </w:p>
    <w:p w14:paraId="73FA3A85" w14:textId="77777777" w:rsidR="00062577" w:rsidRPr="00500DC1" w:rsidRDefault="00062577" w:rsidP="00062577">
      <w:pPr>
        <w:pStyle w:val="Ttulo1"/>
      </w:pPr>
      <w:bookmarkStart w:id="10" w:name="_Toc8845638"/>
      <w:r w:rsidRPr="00500DC1">
        <w:t xml:space="preserve">Processos da </w:t>
      </w:r>
      <w:r w:rsidR="00283DFE">
        <w:t>E</w:t>
      </w:r>
      <w:r w:rsidRPr="00500DC1">
        <w:t>mpresa</w:t>
      </w:r>
      <w:bookmarkEnd w:id="10"/>
    </w:p>
    <w:p w14:paraId="61A3EB2A" w14:textId="77777777" w:rsidR="00BA4A83" w:rsidRPr="00500DC1" w:rsidRDefault="009D5A51" w:rsidP="006905E4">
      <w:pPr>
        <w:pStyle w:val="Corpodetexto"/>
      </w:pPr>
      <w:r>
        <w:t>Fazer uma d</w:t>
      </w:r>
      <w:r w:rsidR="00BB232A" w:rsidRPr="00500DC1">
        <w:t>escrição sucinta dos processos da empresa e representa</w:t>
      </w:r>
      <w:r>
        <w:t xml:space="preserve">r </w:t>
      </w:r>
      <w:r w:rsidR="00BB232A" w:rsidRPr="00500DC1">
        <w:t xml:space="preserve">os mesmos por meio de </w:t>
      </w:r>
      <w:r>
        <w:t>D</w:t>
      </w:r>
      <w:r w:rsidR="00BB232A" w:rsidRPr="00500DC1">
        <w:t xml:space="preserve">iagramas de </w:t>
      </w:r>
      <w:r>
        <w:t>A</w:t>
      </w:r>
      <w:r w:rsidR="00BB232A" w:rsidRPr="00500DC1">
        <w:t>tividades</w:t>
      </w:r>
      <w:r w:rsidR="00BF4FEE" w:rsidRPr="00500DC1">
        <w:t>.</w:t>
      </w:r>
      <w:r>
        <w:t xml:space="preserve"> Ver exemplo:</w:t>
      </w:r>
    </w:p>
    <w:p w14:paraId="688184FE" w14:textId="77777777" w:rsidR="005D1935" w:rsidRDefault="005D1935" w:rsidP="005D1935">
      <w:pPr>
        <w:jc w:val="both"/>
      </w:pPr>
    </w:p>
    <w:p w14:paraId="4BD80334" w14:textId="77777777" w:rsidR="005D1935" w:rsidRDefault="00B1238D" w:rsidP="005D193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20891D" wp14:editId="08390278">
            <wp:extent cx="4219575" cy="4305300"/>
            <wp:effectExtent l="0" t="0" r="0" b="0"/>
            <wp:docPr id="2" name="Imagem 2" descr="Locação de fi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cação de fita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B031" w14:textId="77777777" w:rsidR="005D1935" w:rsidRDefault="005D1935" w:rsidP="000F6FB4">
      <w:pPr>
        <w:pStyle w:val="Legenda"/>
      </w:pPr>
      <w:r>
        <w:t>Figur</w:t>
      </w:r>
      <w:r w:rsidR="008D163C">
        <w:t>a</w:t>
      </w:r>
      <w:r>
        <w:t xml:space="preserve"> </w:t>
      </w:r>
      <w:r w:rsidR="000F6FB4">
        <w:t>2</w:t>
      </w:r>
      <w:r>
        <w:t>: Exemplo de Diagrama de Atividades: Módulo Realizar Locação</w:t>
      </w:r>
      <w:r w:rsidR="009D5A51">
        <w:t>.</w:t>
      </w:r>
    </w:p>
    <w:p w14:paraId="44171A86" w14:textId="77777777" w:rsidR="00C828C0" w:rsidRPr="00500DC1" w:rsidRDefault="00C828C0" w:rsidP="00062577">
      <w:pPr>
        <w:pStyle w:val="Ttulo1"/>
      </w:pPr>
      <w:bookmarkStart w:id="11" w:name="_Toc8845639"/>
      <w:r w:rsidRPr="00500DC1">
        <w:t xml:space="preserve">Requisitos </w:t>
      </w:r>
      <w:r w:rsidR="00283DFE">
        <w:t>N</w:t>
      </w:r>
      <w:r w:rsidRPr="00500DC1">
        <w:t>ão-funcionais</w:t>
      </w:r>
      <w:bookmarkEnd w:id="11"/>
    </w:p>
    <w:p w14:paraId="45614E89" w14:textId="77777777" w:rsidR="00F82B6D" w:rsidRPr="00500DC1" w:rsidRDefault="008A400D" w:rsidP="00062577">
      <w:pPr>
        <w:pStyle w:val="Corpodetexto"/>
      </w:pPr>
      <w:r>
        <w:t xml:space="preserve">Descrever </w:t>
      </w:r>
      <w:r w:rsidR="00F82B6D" w:rsidRPr="00500DC1">
        <w:t>cada requisito acompanhado de sua respectiva relação com o projeto.</w:t>
      </w:r>
    </w:p>
    <w:p w14:paraId="410EBF07" w14:textId="77777777" w:rsidR="00C828C0" w:rsidRPr="00500DC1" w:rsidRDefault="00C828C0" w:rsidP="00062577">
      <w:pPr>
        <w:pStyle w:val="Ttulo1"/>
      </w:pPr>
      <w:bookmarkStart w:id="12" w:name="_Toc8845640"/>
      <w:r w:rsidRPr="00500DC1">
        <w:t xml:space="preserve">Requisitos </w:t>
      </w:r>
      <w:r w:rsidR="00283DFE">
        <w:t>F</w:t>
      </w:r>
      <w:r w:rsidRPr="00500DC1">
        <w:t>uncionais</w:t>
      </w:r>
      <w:bookmarkEnd w:id="12"/>
    </w:p>
    <w:p w14:paraId="6DC3408A" w14:textId="77777777" w:rsidR="003717F7" w:rsidRPr="00500DC1" w:rsidRDefault="008A400D" w:rsidP="002A4DAF">
      <w:pPr>
        <w:pStyle w:val="Corpodetexto"/>
      </w:pPr>
      <w:r>
        <w:t xml:space="preserve">Descrever </w:t>
      </w:r>
      <w:r w:rsidR="00F82B6D" w:rsidRPr="00500DC1">
        <w:t>cada funcionalidade que o sistema irá possuir</w:t>
      </w:r>
      <w:r>
        <w:t>,</w:t>
      </w:r>
      <w:r w:rsidR="00F82B6D" w:rsidRPr="00500DC1">
        <w:t xml:space="preserve"> seguida de uma breve explicação sobre ela.</w:t>
      </w:r>
    </w:p>
    <w:p w14:paraId="768FD588" w14:textId="77777777" w:rsidR="00C828C0" w:rsidRPr="00500DC1" w:rsidRDefault="00C828C0" w:rsidP="00062577">
      <w:pPr>
        <w:pStyle w:val="Ttulo1"/>
      </w:pPr>
      <w:bookmarkStart w:id="13" w:name="_Toc8845641"/>
      <w:r w:rsidRPr="00500DC1">
        <w:t>Softwares Semelhantes</w:t>
      </w:r>
      <w:bookmarkEnd w:id="13"/>
    </w:p>
    <w:p w14:paraId="06FFB5BA" w14:textId="77777777" w:rsidR="00D87A25" w:rsidRPr="00500DC1" w:rsidRDefault="00D87A25" w:rsidP="00D87A25">
      <w:pPr>
        <w:pStyle w:val="Corpodetexto"/>
      </w:pPr>
      <w:r w:rsidRPr="00500DC1">
        <w:t>Descrever quais softwares foram pesquisados para comparação e usar a tabela a seguir</w:t>
      </w:r>
      <w:r w:rsidR="008A400D">
        <w:t xml:space="preserve"> para apresentar um resumo.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8"/>
        <w:gridCol w:w="2121"/>
        <w:gridCol w:w="2220"/>
        <w:gridCol w:w="2221"/>
      </w:tblGrid>
      <w:tr w:rsidR="00C828C0" w:rsidRPr="002524BD" w14:paraId="6F0192E3" w14:textId="77777777" w:rsidTr="00977A1B">
        <w:tc>
          <w:tcPr>
            <w:tcW w:w="2315" w:type="dxa"/>
            <w:shd w:val="clear" w:color="auto" w:fill="auto"/>
          </w:tcPr>
          <w:p w14:paraId="1AEB42AA" w14:textId="77777777" w:rsidR="00C828C0" w:rsidRPr="002524BD" w:rsidRDefault="00C828C0" w:rsidP="002524BD">
            <w:pPr>
              <w:pStyle w:val="SemEspaamento"/>
            </w:pPr>
            <w:r w:rsidRPr="002524BD">
              <w:t>FUNCIONALIDADES</w:t>
            </w:r>
          </w:p>
        </w:tc>
        <w:tc>
          <w:tcPr>
            <w:tcW w:w="2315" w:type="dxa"/>
            <w:shd w:val="clear" w:color="auto" w:fill="auto"/>
          </w:tcPr>
          <w:p w14:paraId="4E694009" w14:textId="77777777" w:rsidR="00C828C0" w:rsidRPr="002524BD" w:rsidRDefault="00C828C0" w:rsidP="002524BD">
            <w:pPr>
              <w:pStyle w:val="SemEspaamento"/>
            </w:pPr>
            <w:r w:rsidRPr="002524BD">
              <w:t>SEU PROJETO</w:t>
            </w:r>
          </w:p>
        </w:tc>
        <w:tc>
          <w:tcPr>
            <w:tcW w:w="2315" w:type="dxa"/>
            <w:shd w:val="clear" w:color="auto" w:fill="auto"/>
          </w:tcPr>
          <w:p w14:paraId="36CA6FAA" w14:textId="77777777" w:rsidR="00C828C0" w:rsidRPr="002524BD" w:rsidRDefault="00C828C0" w:rsidP="002524BD">
            <w:pPr>
              <w:pStyle w:val="SemEspaamento"/>
            </w:pPr>
            <w:r w:rsidRPr="002524BD">
              <w:t>SOFTWARE SEMELHANTE 1</w:t>
            </w:r>
          </w:p>
        </w:tc>
        <w:tc>
          <w:tcPr>
            <w:tcW w:w="2316" w:type="dxa"/>
            <w:shd w:val="clear" w:color="auto" w:fill="auto"/>
          </w:tcPr>
          <w:p w14:paraId="0F2A90CC" w14:textId="77777777" w:rsidR="00C828C0" w:rsidRPr="002524BD" w:rsidRDefault="00C828C0" w:rsidP="002524BD">
            <w:pPr>
              <w:pStyle w:val="SemEspaamento"/>
            </w:pPr>
            <w:r w:rsidRPr="002524BD">
              <w:t>SOFTWARE SEMELHANTE 2</w:t>
            </w:r>
          </w:p>
        </w:tc>
      </w:tr>
      <w:tr w:rsidR="00C828C0" w:rsidRPr="002524BD" w14:paraId="65D8D0A5" w14:textId="77777777" w:rsidTr="00977A1B">
        <w:tc>
          <w:tcPr>
            <w:tcW w:w="2315" w:type="dxa"/>
            <w:shd w:val="clear" w:color="auto" w:fill="auto"/>
          </w:tcPr>
          <w:p w14:paraId="2A6CF1D2" w14:textId="77777777" w:rsidR="00C828C0" w:rsidRPr="002524BD" w:rsidRDefault="00C828C0" w:rsidP="002524BD">
            <w:pPr>
              <w:pStyle w:val="SemEspaamento"/>
            </w:pPr>
            <w:r w:rsidRPr="002524BD">
              <w:t>FUNCIONALIDADE A</w:t>
            </w:r>
          </w:p>
        </w:tc>
        <w:tc>
          <w:tcPr>
            <w:tcW w:w="2315" w:type="dxa"/>
            <w:shd w:val="clear" w:color="auto" w:fill="auto"/>
          </w:tcPr>
          <w:p w14:paraId="3085D9BC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  <w:tc>
          <w:tcPr>
            <w:tcW w:w="2315" w:type="dxa"/>
            <w:shd w:val="clear" w:color="auto" w:fill="auto"/>
          </w:tcPr>
          <w:p w14:paraId="19FECFF9" w14:textId="77777777" w:rsidR="00C828C0" w:rsidRPr="002524BD" w:rsidRDefault="00C828C0" w:rsidP="002524BD">
            <w:pPr>
              <w:pStyle w:val="SemEspaamento"/>
            </w:pPr>
          </w:p>
        </w:tc>
        <w:tc>
          <w:tcPr>
            <w:tcW w:w="2316" w:type="dxa"/>
            <w:shd w:val="clear" w:color="auto" w:fill="auto"/>
          </w:tcPr>
          <w:p w14:paraId="5F7D52A8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</w:tr>
      <w:tr w:rsidR="00C828C0" w:rsidRPr="002524BD" w14:paraId="1DD84EBD" w14:textId="77777777" w:rsidTr="00977A1B">
        <w:tc>
          <w:tcPr>
            <w:tcW w:w="2315" w:type="dxa"/>
            <w:shd w:val="clear" w:color="auto" w:fill="auto"/>
          </w:tcPr>
          <w:p w14:paraId="49C92D12" w14:textId="77777777" w:rsidR="00C828C0" w:rsidRPr="002524BD" w:rsidRDefault="00C828C0" w:rsidP="002524BD">
            <w:pPr>
              <w:pStyle w:val="SemEspaamento"/>
            </w:pPr>
            <w:r w:rsidRPr="002524BD">
              <w:t>FUNCIONALIDADE B</w:t>
            </w:r>
          </w:p>
        </w:tc>
        <w:tc>
          <w:tcPr>
            <w:tcW w:w="2315" w:type="dxa"/>
            <w:shd w:val="clear" w:color="auto" w:fill="auto"/>
          </w:tcPr>
          <w:p w14:paraId="45D2F14B" w14:textId="77777777" w:rsidR="00C828C0" w:rsidRPr="002524BD" w:rsidRDefault="00C828C0" w:rsidP="002524BD">
            <w:pPr>
              <w:pStyle w:val="SemEspaamento"/>
            </w:pPr>
          </w:p>
        </w:tc>
        <w:tc>
          <w:tcPr>
            <w:tcW w:w="2315" w:type="dxa"/>
            <w:shd w:val="clear" w:color="auto" w:fill="auto"/>
          </w:tcPr>
          <w:p w14:paraId="487F9759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  <w:tc>
          <w:tcPr>
            <w:tcW w:w="2316" w:type="dxa"/>
            <w:shd w:val="clear" w:color="auto" w:fill="auto"/>
          </w:tcPr>
          <w:p w14:paraId="61DE07A6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</w:tr>
      <w:tr w:rsidR="00C828C0" w:rsidRPr="002524BD" w14:paraId="68A29848" w14:textId="77777777" w:rsidTr="00977A1B">
        <w:tc>
          <w:tcPr>
            <w:tcW w:w="2315" w:type="dxa"/>
            <w:shd w:val="clear" w:color="auto" w:fill="auto"/>
          </w:tcPr>
          <w:p w14:paraId="0E515D90" w14:textId="77777777" w:rsidR="00C828C0" w:rsidRPr="002524BD" w:rsidRDefault="00C828C0" w:rsidP="002524BD">
            <w:pPr>
              <w:pStyle w:val="SemEspaamento"/>
            </w:pPr>
            <w:r w:rsidRPr="002524BD">
              <w:t>FUNCIONALIDADE C</w:t>
            </w:r>
          </w:p>
        </w:tc>
        <w:tc>
          <w:tcPr>
            <w:tcW w:w="2315" w:type="dxa"/>
            <w:shd w:val="clear" w:color="auto" w:fill="auto"/>
          </w:tcPr>
          <w:p w14:paraId="627F19ED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  <w:tc>
          <w:tcPr>
            <w:tcW w:w="2315" w:type="dxa"/>
            <w:shd w:val="clear" w:color="auto" w:fill="auto"/>
          </w:tcPr>
          <w:p w14:paraId="41129747" w14:textId="77777777" w:rsidR="00C828C0" w:rsidRPr="002524BD" w:rsidRDefault="00C828C0" w:rsidP="002524BD">
            <w:pPr>
              <w:pStyle w:val="SemEspaamento"/>
            </w:pPr>
          </w:p>
        </w:tc>
        <w:tc>
          <w:tcPr>
            <w:tcW w:w="2316" w:type="dxa"/>
            <w:shd w:val="clear" w:color="auto" w:fill="auto"/>
          </w:tcPr>
          <w:p w14:paraId="01425424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</w:tr>
      <w:tr w:rsidR="00C828C0" w:rsidRPr="002524BD" w14:paraId="773A35D2" w14:textId="77777777" w:rsidTr="00977A1B">
        <w:tc>
          <w:tcPr>
            <w:tcW w:w="2315" w:type="dxa"/>
            <w:shd w:val="clear" w:color="auto" w:fill="auto"/>
          </w:tcPr>
          <w:p w14:paraId="40B8ECA1" w14:textId="77777777" w:rsidR="00C828C0" w:rsidRPr="002524BD" w:rsidRDefault="00C828C0" w:rsidP="002524BD">
            <w:pPr>
              <w:pStyle w:val="SemEspaamento"/>
            </w:pPr>
            <w:r w:rsidRPr="002524BD">
              <w:lastRenderedPageBreak/>
              <w:t>FUNCIONALIDADE N</w:t>
            </w:r>
          </w:p>
        </w:tc>
        <w:tc>
          <w:tcPr>
            <w:tcW w:w="2315" w:type="dxa"/>
            <w:shd w:val="clear" w:color="auto" w:fill="auto"/>
          </w:tcPr>
          <w:p w14:paraId="115AC611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  <w:tc>
          <w:tcPr>
            <w:tcW w:w="2315" w:type="dxa"/>
            <w:shd w:val="clear" w:color="auto" w:fill="auto"/>
          </w:tcPr>
          <w:p w14:paraId="626D2B07" w14:textId="77777777" w:rsidR="00C828C0" w:rsidRPr="002524BD" w:rsidRDefault="00C828C0" w:rsidP="002524BD">
            <w:pPr>
              <w:pStyle w:val="SemEspaamento"/>
            </w:pPr>
          </w:p>
        </w:tc>
        <w:tc>
          <w:tcPr>
            <w:tcW w:w="2316" w:type="dxa"/>
            <w:shd w:val="clear" w:color="auto" w:fill="auto"/>
          </w:tcPr>
          <w:p w14:paraId="111895DF" w14:textId="77777777" w:rsidR="00C828C0" w:rsidRPr="002524BD" w:rsidRDefault="00C828C0" w:rsidP="002524BD">
            <w:pPr>
              <w:pStyle w:val="SemEspaamento"/>
            </w:pPr>
            <w:r w:rsidRPr="002524BD">
              <w:t>X</w:t>
            </w:r>
          </w:p>
        </w:tc>
      </w:tr>
      <w:tr w:rsidR="00C828C0" w:rsidRPr="002524BD" w14:paraId="70A320FF" w14:textId="77777777" w:rsidTr="00977A1B">
        <w:tc>
          <w:tcPr>
            <w:tcW w:w="2315" w:type="dxa"/>
            <w:shd w:val="clear" w:color="auto" w:fill="auto"/>
          </w:tcPr>
          <w:p w14:paraId="0F2FA0C5" w14:textId="77777777" w:rsidR="00C828C0" w:rsidRPr="002524BD" w:rsidRDefault="00C828C0" w:rsidP="002524BD">
            <w:pPr>
              <w:pStyle w:val="SemEspaamento"/>
            </w:pPr>
            <w:r w:rsidRPr="002524BD">
              <w:t>VALOR</w:t>
            </w:r>
          </w:p>
        </w:tc>
        <w:tc>
          <w:tcPr>
            <w:tcW w:w="2315" w:type="dxa"/>
            <w:shd w:val="clear" w:color="auto" w:fill="auto"/>
          </w:tcPr>
          <w:p w14:paraId="31375333" w14:textId="77777777" w:rsidR="00C828C0" w:rsidRPr="002524BD" w:rsidRDefault="00C828C0" w:rsidP="002524BD">
            <w:pPr>
              <w:pStyle w:val="SemEspaamento"/>
            </w:pPr>
          </w:p>
        </w:tc>
        <w:tc>
          <w:tcPr>
            <w:tcW w:w="2315" w:type="dxa"/>
            <w:shd w:val="clear" w:color="auto" w:fill="auto"/>
          </w:tcPr>
          <w:p w14:paraId="327F96C2" w14:textId="77777777" w:rsidR="00C828C0" w:rsidRPr="002524BD" w:rsidRDefault="00C828C0" w:rsidP="002524BD">
            <w:pPr>
              <w:pStyle w:val="SemEspaamento"/>
            </w:pPr>
          </w:p>
        </w:tc>
        <w:tc>
          <w:tcPr>
            <w:tcW w:w="2316" w:type="dxa"/>
            <w:shd w:val="clear" w:color="auto" w:fill="auto"/>
          </w:tcPr>
          <w:p w14:paraId="63C75209" w14:textId="77777777" w:rsidR="00C828C0" w:rsidRPr="002524BD" w:rsidRDefault="00C828C0" w:rsidP="002524BD">
            <w:pPr>
              <w:pStyle w:val="SemEspaamento"/>
            </w:pPr>
          </w:p>
        </w:tc>
      </w:tr>
    </w:tbl>
    <w:p w14:paraId="3D35CEE6" w14:textId="77777777" w:rsidR="000F6FB4" w:rsidRPr="00A35ACC" w:rsidRDefault="000F6FB4" w:rsidP="00A35ACC">
      <w:pPr>
        <w:pStyle w:val="Legenda"/>
      </w:pPr>
      <w:r w:rsidRPr="00A35ACC">
        <w:t>Quadro 1 – Softwares Semelhantes</w:t>
      </w:r>
      <w:r w:rsidR="002625D0">
        <w:t>.</w:t>
      </w:r>
    </w:p>
    <w:p w14:paraId="544F158F" w14:textId="77777777" w:rsidR="000F6FB4" w:rsidRDefault="00C828C0" w:rsidP="002625D0">
      <w:pPr>
        <w:pStyle w:val="Corpodetexto"/>
        <w:rPr>
          <w:rFonts w:ascii="Verdana" w:hAnsi="Verdana"/>
          <w:szCs w:val="20"/>
        </w:rPr>
      </w:pPr>
      <w:r>
        <w:t>Citar a fonte de origem dos dados apresentados, bem como adicionar tais fontes nas referências.</w:t>
      </w:r>
    </w:p>
    <w:p w14:paraId="78FAFE24" w14:textId="77777777" w:rsidR="006905E4" w:rsidRDefault="00BA4A83" w:rsidP="006905E4">
      <w:pPr>
        <w:pStyle w:val="Ttulo1"/>
      </w:pPr>
      <w:bookmarkStart w:id="14" w:name="_Toc8845642"/>
      <w:r w:rsidRPr="003717F7">
        <w:t xml:space="preserve">Alternativas </w:t>
      </w:r>
      <w:r w:rsidR="00DD07FE">
        <w:t>d</w:t>
      </w:r>
      <w:r w:rsidRPr="003717F7">
        <w:t xml:space="preserve">e </w:t>
      </w:r>
      <w:r w:rsidR="00283DFE">
        <w:t>I</w:t>
      </w:r>
      <w:r w:rsidRPr="003717F7">
        <w:t>mplementação</w:t>
      </w:r>
      <w:bookmarkEnd w:id="14"/>
    </w:p>
    <w:p w14:paraId="4FF49A32" w14:textId="77777777" w:rsidR="00BA4A83" w:rsidRPr="003717F7" w:rsidRDefault="00D87A25" w:rsidP="00D87A25">
      <w:pPr>
        <w:pStyle w:val="Corpodetexto"/>
      </w:pPr>
      <w:r>
        <w:t xml:space="preserve">Apresentar </w:t>
      </w:r>
      <w:r w:rsidR="00BA4A83" w:rsidRPr="003717F7">
        <w:t>3 alternativas</w:t>
      </w:r>
      <w:r>
        <w:t xml:space="preserve"> possíveis de implementação, usando a tabela a seguir.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9"/>
        <w:gridCol w:w="1913"/>
        <w:gridCol w:w="2277"/>
        <w:gridCol w:w="2181"/>
      </w:tblGrid>
      <w:tr w:rsidR="001C16E1" w:rsidRPr="00A35ACC" w14:paraId="2BB17B25" w14:textId="77777777" w:rsidTr="00A955ED">
        <w:tc>
          <w:tcPr>
            <w:tcW w:w="2689" w:type="dxa"/>
            <w:shd w:val="clear" w:color="auto" w:fill="auto"/>
          </w:tcPr>
          <w:p w14:paraId="75CC5863" w14:textId="77777777" w:rsidR="001C16E1" w:rsidRPr="00A35ACC" w:rsidRDefault="008F7B6E" w:rsidP="002524BD">
            <w:pPr>
              <w:pStyle w:val="SemEspaamento"/>
            </w:pPr>
            <w:r>
              <w:t>Recursos</w:t>
            </w:r>
          </w:p>
        </w:tc>
        <w:tc>
          <w:tcPr>
            <w:tcW w:w="1913" w:type="dxa"/>
            <w:shd w:val="clear" w:color="auto" w:fill="auto"/>
          </w:tcPr>
          <w:p w14:paraId="3B67C135" w14:textId="77777777" w:rsidR="001C16E1" w:rsidRPr="00A35ACC" w:rsidRDefault="001C16E1" w:rsidP="002524BD">
            <w:pPr>
              <w:pStyle w:val="SemEspaamento"/>
            </w:pPr>
            <w:r w:rsidRPr="00A35ACC">
              <w:t>BASICA</w:t>
            </w:r>
          </w:p>
        </w:tc>
        <w:tc>
          <w:tcPr>
            <w:tcW w:w="2277" w:type="dxa"/>
            <w:shd w:val="clear" w:color="auto" w:fill="auto"/>
          </w:tcPr>
          <w:p w14:paraId="166BCFD2" w14:textId="77777777" w:rsidR="001C16E1" w:rsidRPr="00A35ACC" w:rsidRDefault="001C16E1" w:rsidP="002524BD">
            <w:pPr>
              <w:pStyle w:val="SemEspaamento"/>
            </w:pPr>
            <w:r w:rsidRPr="00A35ACC">
              <w:t>INTERMEDIÁRIA</w:t>
            </w:r>
          </w:p>
        </w:tc>
        <w:tc>
          <w:tcPr>
            <w:tcW w:w="2181" w:type="dxa"/>
            <w:shd w:val="clear" w:color="auto" w:fill="auto"/>
          </w:tcPr>
          <w:p w14:paraId="41105C4B" w14:textId="77777777" w:rsidR="001C16E1" w:rsidRPr="00A35ACC" w:rsidRDefault="001C16E1" w:rsidP="002524BD">
            <w:pPr>
              <w:pStyle w:val="SemEspaamento"/>
            </w:pPr>
            <w:r w:rsidRPr="00A35ACC">
              <w:t>AVANCADA</w:t>
            </w:r>
          </w:p>
        </w:tc>
      </w:tr>
      <w:tr w:rsidR="008F7B6E" w:rsidRPr="00A35ACC" w14:paraId="6192C44A" w14:textId="77777777" w:rsidTr="00A03624">
        <w:tc>
          <w:tcPr>
            <w:tcW w:w="2689" w:type="dxa"/>
            <w:shd w:val="clear" w:color="auto" w:fill="auto"/>
          </w:tcPr>
          <w:p w14:paraId="52CE025F" w14:textId="77777777" w:rsidR="008F7B6E" w:rsidRPr="00A35ACC" w:rsidRDefault="008F7B6E" w:rsidP="00A03624">
            <w:pPr>
              <w:pStyle w:val="SemEspaamento"/>
            </w:pPr>
            <w:r>
              <w:t>Produto de análise 1</w:t>
            </w:r>
          </w:p>
        </w:tc>
        <w:tc>
          <w:tcPr>
            <w:tcW w:w="1913" w:type="dxa"/>
            <w:shd w:val="clear" w:color="auto" w:fill="auto"/>
          </w:tcPr>
          <w:p w14:paraId="443DDEBD" w14:textId="77777777" w:rsidR="008F7B6E" w:rsidRPr="00A35ACC" w:rsidRDefault="008F7B6E" w:rsidP="00A03624">
            <w:pPr>
              <w:pStyle w:val="SemEspaamento"/>
            </w:pPr>
            <w:r w:rsidRPr="00A35ACC">
              <w:t>X</w:t>
            </w:r>
          </w:p>
        </w:tc>
        <w:tc>
          <w:tcPr>
            <w:tcW w:w="2277" w:type="dxa"/>
            <w:shd w:val="clear" w:color="auto" w:fill="auto"/>
          </w:tcPr>
          <w:p w14:paraId="1496C58A" w14:textId="77777777" w:rsidR="008F7B6E" w:rsidRPr="00A35ACC" w:rsidRDefault="008F7B6E" w:rsidP="00A03624">
            <w:pPr>
              <w:pStyle w:val="SemEspaamento"/>
            </w:pPr>
            <w:r w:rsidRPr="00A35ACC">
              <w:t>X</w:t>
            </w:r>
          </w:p>
        </w:tc>
        <w:tc>
          <w:tcPr>
            <w:tcW w:w="2181" w:type="dxa"/>
            <w:shd w:val="clear" w:color="auto" w:fill="auto"/>
          </w:tcPr>
          <w:p w14:paraId="7725008B" w14:textId="77777777" w:rsidR="008F7B6E" w:rsidRPr="00A35ACC" w:rsidRDefault="008F7B6E" w:rsidP="00A03624">
            <w:pPr>
              <w:pStyle w:val="SemEspaamento"/>
            </w:pPr>
            <w:r w:rsidRPr="00A35ACC">
              <w:t>X</w:t>
            </w:r>
          </w:p>
        </w:tc>
      </w:tr>
      <w:tr w:rsidR="008F7B6E" w:rsidRPr="00A35ACC" w14:paraId="1BAD1636" w14:textId="77777777" w:rsidTr="00A03624">
        <w:tc>
          <w:tcPr>
            <w:tcW w:w="2689" w:type="dxa"/>
            <w:shd w:val="clear" w:color="auto" w:fill="auto"/>
          </w:tcPr>
          <w:p w14:paraId="56812505" w14:textId="77777777" w:rsidR="008F7B6E" w:rsidRPr="00A35ACC" w:rsidRDefault="008F7B6E" w:rsidP="00A03624">
            <w:pPr>
              <w:pStyle w:val="SemEspaamento"/>
            </w:pPr>
            <w:r>
              <w:t>Produto de Análise 2</w:t>
            </w:r>
          </w:p>
        </w:tc>
        <w:tc>
          <w:tcPr>
            <w:tcW w:w="1913" w:type="dxa"/>
            <w:shd w:val="clear" w:color="auto" w:fill="auto"/>
          </w:tcPr>
          <w:p w14:paraId="33761E5D" w14:textId="77777777" w:rsidR="008F7B6E" w:rsidRPr="00A35ACC" w:rsidRDefault="008F7B6E" w:rsidP="00A03624">
            <w:pPr>
              <w:pStyle w:val="SemEspaamento"/>
            </w:pPr>
            <w:r w:rsidRPr="00A35ACC">
              <w:t>X</w:t>
            </w:r>
          </w:p>
        </w:tc>
        <w:tc>
          <w:tcPr>
            <w:tcW w:w="2277" w:type="dxa"/>
            <w:shd w:val="clear" w:color="auto" w:fill="auto"/>
          </w:tcPr>
          <w:p w14:paraId="55779EB0" w14:textId="77777777" w:rsidR="008F7B6E" w:rsidRPr="00A35ACC" w:rsidRDefault="008F7B6E" w:rsidP="00A03624">
            <w:pPr>
              <w:pStyle w:val="SemEspaamento"/>
            </w:pPr>
            <w:r w:rsidRPr="00A35ACC">
              <w:t>X</w:t>
            </w:r>
          </w:p>
        </w:tc>
        <w:tc>
          <w:tcPr>
            <w:tcW w:w="2181" w:type="dxa"/>
            <w:shd w:val="clear" w:color="auto" w:fill="auto"/>
          </w:tcPr>
          <w:p w14:paraId="690FBC06" w14:textId="77777777" w:rsidR="008F7B6E" w:rsidRPr="00A35ACC" w:rsidRDefault="008F7B6E" w:rsidP="00A03624">
            <w:pPr>
              <w:pStyle w:val="SemEspaamento"/>
            </w:pPr>
            <w:r w:rsidRPr="00A35ACC">
              <w:t>X</w:t>
            </w:r>
          </w:p>
        </w:tc>
      </w:tr>
      <w:tr w:rsidR="001C16E1" w:rsidRPr="00A35ACC" w14:paraId="781D4CFB" w14:textId="77777777" w:rsidTr="00A955ED">
        <w:tc>
          <w:tcPr>
            <w:tcW w:w="2689" w:type="dxa"/>
            <w:shd w:val="clear" w:color="auto" w:fill="auto"/>
          </w:tcPr>
          <w:p w14:paraId="5A39DBE6" w14:textId="77777777" w:rsidR="001C16E1" w:rsidRPr="00A35ACC" w:rsidRDefault="008F7B6E" w:rsidP="002524BD">
            <w:pPr>
              <w:pStyle w:val="SemEspaamento"/>
            </w:pPr>
            <w:r>
              <w:t>RF 1</w:t>
            </w:r>
          </w:p>
        </w:tc>
        <w:tc>
          <w:tcPr>
            <w:tcW w:w="1913" w:type="dxa"/>
            <w:shd w:val="clear" w:color="auto" w:fill="auto"/>
          </w:tcPr>
          <w:p w14:paraId="78B5EEED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  <w:tc>
          <w:tcPr>
            <w:tcW w:w="2277" w:type="dxa"/>
            <w:shd w:val="clear" w:color="auto" w:fill="auto"/>
          </w:tcPr>
          <w:p w14:paraId="769BFB45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  <w:tc>
          <w:tcPr>
            <w:tcW w:w="2181" w:type="dxa"/>
            <w:shd w:val="clear" w:color="auto" w:fill="auto"/>
          </w:tcPr>
          <w:p w14:paraId="59038BF6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</w:tr>
      <w:tr w:rsidR="001C16E1" w:rsidRPr="00A35ACC" w14:paraId="51442409" w14:textId="77777777" w:rsidTr="00A955ED">
        <w:tc>
          <w:tcPr>
            <w:tcW w:w="2689" w:type="dxa"/>
            <w:shd w:val="clear" w:color="auto" w:fill="auto"/>
          </w:tcPr>
          <w:p w14:paraId="171F399D" w14:textId="77777777" w:rsidR="001C16E1" w:rsidRPr="00A35ACC" w:rsidRDefault="008F7B6E" w:rsidP="002524BD">
            <w:pPr>
              <w:pStyle w:val="SemEspaamento"/>
            </w:pPr>
            <w:r>
              <w:t>RF 2</w:t>
            </w:r>
          </w:p>
        </w:tc>
        <w:tc>
          <w:tcPr>
            <w:tcW w:w="1913" w:type="dxa"/>
            <w:shd w:val="clear" w:color="auto" w:fill="auto"/>
          </w:tcPr>
          <w:p w14:paraId="23F1FC67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  <w:tc>
          <w:tcPr>
            <w:tcW w:w="2277" w:type="dxa"/>
            <w:shd w:val="clear" w:color="auto" w:fill="auto"/>
          </w:tcPr>
          <w:p w14:paraId="156CB005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  <w:tc>
          <w:tcPr>
            <w:tcW w:w="2181" w:type="dxa"/>
            <w:shd w:val="clear" w:color="auto" w:fill="auto"/>
          </w:tcPr>
          <w:p w14:paraId="05A976ED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</w:tr>
      <w:tr w:rsidR="001C16E1" w:rsidRPr="00A35ACC" w14:paraId="2B3E6A0B" w14:textId="77777777" w:rsidTr="00A955ED">
        <w:tc>
          <w:tcPr>
            <w:tcW w:w="2689" w:type="dxa"/>
            <w:shd w:val="clear" w:color="auto" w:fill="auto"/>
          </w:tcPr>
          <w:p w14:paraId="3E27411D" w14:textId="77777777" w:rsidR="001C16E1" w:rsidRPr="00A35ACC" w:rsidRDefault="008F7B6E" w:rsidP="002524BD">
            <w:pPr>
              <w:pStyle w:val="SemEspaamento"/>
            </w:pPr>
            <w:r>
              <w:t>RF 3</w:t>
            </w:r>
          </w:p>
        </w:tc>
        <w:tc>
          <w:tcPr>
            <w:tcW w:w="1913" w:type="dxa"/>
            <w:shd w:val="clear" w:color="auto" w:fill="auto"/>
          </w:tcPr>
          <w:p w14:paraId="02F9D932" w14:textId="77777777" w:rsidR="001C16E1" w:rsidRPr="00A35ACC" w:rsidRDefault="001C16E1" w:rsidP="002524BD">
            <w:pPr>
              <w:pStyle w:val="SemEspaamento"/>
            </w:pPr>
          </w:p>
        </w:tc>
        <w:tc>
          <w:tcPr>
            <w:tcW w:w="2277" w:type="dxa"/>
            <w:shd w:val="clear" w:color="auto" w:fill="auto"/>
          </w:tcPr>
          <w:p w14:paraId="460DF69B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  <w:tc>
          <w:tcPr>
            <w:tcW w:w="2181" w:type="dxa"/>
            <w:shd w:val="clear" w:color="auto" w:fill="auto"/>
          </w:tcPr>
          <w:p w14:paraId="20BA6EEE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</w:tr>
      <w:tr w:rsidR="001C16E1" w:rsidRPr="00A35ACC" w14:paraId="16AB0398" w14:textId="77777777" w:rsidTr="00A955ED">
        <w:tc>
          <w:tcPr>
            <w:tcW w:w="2689" w:type="dxa"/>
            <w:shd w:val="clear" w:color="auto" w:fill="auto"/>
          </w:tcPr>
          <w:p w14:paraId="1476E9B6" w14:textId="77777777" w:rsidR="001C16E1" w:rsidRPr="00A35ACC" w:rsidRDefault="008F7B6E" w:rsidP="002524BD">
            <w:pPr>
              <w:pStyle w:val="SemEspaamento"/>
            </w:pPr>
            <w:r>
              <w:t>RF</w:t>
            </w:r>
            <w:r w:rsidR="001C16E1" w:rsidRPr="00A35ACC">
              <w:t xml:space="preserve"> N</w:t>
            </w:r>
          </w:p>
        </w:tc>
        <w:tc>
          <w:tcPr>
            <w:tcW w:w="1913" w:type="dxa"/>
            <w:shd w:val="clear" w:color="auto" w:fill="auto"/>
          </w:tcPr>
          <w:p w14:paraId="30F0AA0F" w14:textId="77777777" w:rsidR="001C16E1" w:rsidRPr="00A35ACC" w:rsidRDefault="001C16E1" w:rsidP="002524BD">
            <w:pPr>
              <w:pStyle w:val="SemEspaamento"/>
            </w:pPr>
          </w:p>
        </w:tc>
        <w:tc>
          <w:tcPr>
            <w:tcW w:w="2277" w:type="dxa"/>
            <w:shd w:val="clear" w:color="auto" w:fill="auto"/>
          </w:tcPr>
          <w:p w14:paraId="1BB8CB1B" w14:textId="77777777" w:rsidR="001C16E1" w:rsidRPr="00A35ACC" w:rsidRDefault="001C16E1" w:rsidP="002524BD">
            <w:pPr>
              <w:pStyle w:val="SemEspaamento"/>
            </w:pPr>
          </w:p>
        </w:tc>
        <w:tc>
          <w:tcPr>
            <w:tcW w:w="2181" w:type="dxa"/>
            <w:shd w:val="clear" w:color="auto" w:fill="auto"/>
          </w:tcPr>
          <w:p w14:paraId="1B54937E" w14:textId="77777777" w:rsidR="001C16E1" w:rsidRPr="00A35ACC" w:rsidRDefault="001C16E1" w:rsidP="002524BD">
            <w:pPr>
              <w:pStyle w:val="SemEspaamento"/>
            </w:pPr>
            <w:r w:rsidRPr="00A35ACC">
              <w:t>X</w:t>
            </w:r>
          </w:p>
        </w:tc>
      </w:tr>
      <w:tr w:rsidR="001C16E1" w:rsidRPr="00A35ACC" w14:paraId="558C1916" w14:textId="77777777" w:rsidTr="00A955ED">
        <w:tc>
          <w:tcPr>
            <w:tcW w:w="2689" w:type="dxa"/>
            <w:shd w:val="clear" w:color="auto" w:fill="auto"/>
          </w:tcPr>
          <w:p w14:paraId="39B5A840" w14:textId="77777777" w:rsidR="001C16E1" w:rsidRPr="00A35ACC" w:rsidRDefault="001C16E1" w:rsidP="002524BD">
            <w:pPr>
              <w:pStyle w:val="SemEspaamento"/>
            </w:pPr>
            <w:r w:rsidRPr="00A35ACC">
              <w:t>PRAZO</w:t>
            </w:r>
          </w:p>
        </w:tc>
        <w:tc>
          <w:tcPr>
            <w:tcW w:w="1913" w:type="dxa"/>
            <w:shd w:val="clear" w:color="auto" w:fill="auto"/>
          </w:tcPr>
          <w:p w14:paraId="0904646A" w14:textId="77777777" w:rsidR="001C16E1" w:rsidRPr="00A35ACC" w:rsidRDefault="001C16E1" w:rsidP="002524BD">
            <w:pPr>
              <w:pStyle w:val="SemEspaamento"/>
            </w:pPr>
          </w:p>
        </w:tc>
        <w:tc>
          <w:tcPr>
            <w:tcW w:w="2277" w:type="dxa"/>
            <w:shd w:val="clear" w:color="auto" w:fill="auto"/>
          </w:tcPr>
          <w:p w14:paraId="088CDCBA" w14:textId="77777777" w:rsidR="001C16E1" w:rsidRPr="00A35ACC" w:rsidRDefault="001C16E1" w:rsidP="002524BD">
            <w:pPr>
              <w:pStyle w:val="SemEspaamento"/>
            </w:pPr>
          </w:p>
        </w:tc>
        <w:tc>
          <w:tcPr>
            <w:tcW w:w="2181" w:type="dxa"/>
            <w:shd w:val="clear" w:color="auto" w:fill="auto"/>
          </w:tcPr>
          <w:p w14:paraId="1EFC711D" w14:textId="77777777" w:rsidR="001C16E1" w:rsidRPr="00A35ACC" w:rsidRDefault="001C16E1" w:rsidP="002524BD">
            <w:pPr>
              <w:pStyle w:val="SemEspaamento"/>
            </w:pPr>
          </w:p>
        </w:tc>
      </w:tr>
      <w:tr w:rsidR="001C16E1" w:rsidRPr="00A35ACC" w14:paraId="5A6A6778" w14:textId="77777777" w:rsidTr="00A955ED">
        <w:tc>
          <w:tcPr>
            <w:tcW w:w="2689" w:type="dxa"/>
            <w:shd w:val="clear" w:color="auto" w:fill="auto"/>
          </w:tcPr>
          <w:p w14:paraId="7AAB39A1" w14:textId="77777777" w:rsidR="001C16E1" w:rsidRPr="00A35ACC" w:rsidRDefault="001C16E1" w:rsidP="002524BD">
            <w:pPr>
              <w:pStyle w:val="SemEspaamento"/>
            </w:pPr>
            <w:r w:rsidRPr="00A35ACC">
              <w:t>INVESTIMENTO</w:t>
            </w:r>
          </w:p>
        </w:tc>
        <w:tc>
          <w:tcPr>
            <w:tcW w:w="1913" w:type="dxa"/>
            <w:shd w:val="clear" w:color="auto" w:fill="auto"/>
          </w:tcPr>
          <w:p w14:paraId="15CED11F" w14:textId="77777777" w:rsidR="001C16E1" w:rsidRPr="00A35ACC" w:rsidRDefault="001C16E1" w:rsidP="002524BD">
            <w:pPr>
              <w:pStyle w:val="SemEspaamento"/>
            </w:pPr>
          </w:p>
        </w:tc>
        <w:tc>
          <w:tcPr>
            <w:tcW w:w="2277" w:type="dxa"/>
            <w:shd w:val="clear" w:color="auto" w:fill="auto"/>
          </w:tcPr>
          <w:p w14:paraId="3A396103" w14:textId="77777777" w:rsidR="001C16E1" w:rsidRPr="00A35ACC" w:rsidRDefault="001C16E1" w:rsidP="002524BD">
            <w:pPr>
              <w:pStyle w:val="SemEspaamento"/>
            </w:pPr>
          </w:p>
        </w:tc>
        <w:tc>
          <w:tcPr>
            <w:tcW w:w="2181" w:type="dxa"/>
            <w:shd w:val="clear" w:color="auto" w:fill="auto"/>
          </w:tcPr>
          <w:p w14:paraId="464B8642" w14:textId="77777777" w:rsidR="001C16E1" w:rsidRPr="00A35ACC" w:rsidRDefault="001C16E1" w:rsidP="002524BD">
            <w:pPr>
              <w:pStyle w:val="SemEspaamento"/>
            </w:pPr>
          </w:p>
        </w:tc>
      </w:tr>
    </w:tbl>
    <w:p w14:paraId="3F104A19" w14:textId="77777777" w:rsidR="000F6FB4" w:rsidRPr="00A35ACC" w:rsidRDefault="000F6FB4" w:rsidP="00A35ACC">
      <w:pPr>
        <w:pStyle w:val="Legenda"/>
      </w:pPr>
      <w:r w:rsidRPr="00A35ACC">
        <w:t>Quadro 2 – Alternativas de Implementação</w:t>
      </w:r>
      <w:r w:rsidR="002625D0">
        <w:t>.</w:t>
      </w:r>
    </w:p>
    <w:p w14:paraId="6EF7834F" w14:textId="77777777" w:rsidR="001C16E1" w:rsidRDefault="001C16E1" w:rsidP="00577BA6">
      <w:pPr>
        <w:pStyle w:val="Corpodetexto"/>
      </w:pPr>
      <w:r>
        <w:t>Para cada alternativa apresentar a memória de cálculo, considerando:</w:t>
      </w:r>
    </w:p>
    <w:p w14:paraId="287572EC" w14:textId="77777777" w:rsidR="001C16E1" w:rsidRDefault="008A400D" w:rsidP="00577BA6">
      <w:pPr>
        <w:pStyle w:val="Corpodetexto"/>
      </w:pPr>
      <w:r>
        <w:t xml:space="preserve">- </w:t>
      </w:r>
      <w:r w:rsidR="001C16E1">
        <w:t>Total de horas dedicadas ao projeto por semana</w:t>
      </w:r>
    </w:p>
    <w:p w14:paraId="3CC6A013" w14:textId="77777777" w:rsidR="001C16E1" w:rsidRDefault="008A400D" w:rsidP="00577BA6">
      <w:pPr>
        <w:pStyle w:val="Corpodetexto"/>
      </w:pPr>
      <w:r>
        <w:t xml:space="preserve">- </w:t>
      </w:r>
      <w:r w:rsidR="001C16E1">
        <w:t>Total de semanas previstas para o desenvolvimento da alternativa</w:t>
      </w:r>
    </w:p>
    <w:p w14:paraId="2AF7D8AA" w14:textId="77777777" w:rsidR="001C16E1" w:rsidRDefault="008A400D" w:rsidP="00577BA6">
      <w:pPr>
        <w:pStyle w:val="Corpodetexto"/>
      </w:pPr>
      <w:r>
        <w:t xml:space="preserve">- </w:t>
      </w:r>
      <w:r w:rsidR="001C16E1">
        <w:t>Total de desenvolvedores</w:t>
      </w:r>
    </w:p>
    <w:p w14:paraId="013FAA7C" w14:textId="77777777" w:rsidR="001C16E1" w:rsidRDefault="008A400D" w:rsidP="00577BA6">
      <w:pPr>
        <w:pStyle w:val="Corpodetexto"/>
      </w:pPr>
      <w:r>
        <w:t xml:space="preserve">- </w:t>
      </w:r>
      <w:r w:rsidR="001C16E1">
        <w:t>Valor do salário hora do programador júnior (citar fonte de onde informação foi extraída)</w:t>
      </w:r>
    </w:p>
    <w:p w14:paraId="027BF76C" w14:textId="77777777" w:rsidR="000F6FB4" w:rsidRDefault="00D87A25" w:rsidP="008A400D">
      <w:pPr>
        <w:pStyle w:val="Corpodetexto"/>
        <w:rPr>
          <w:rFonts w:ascii="Verdana" w:hAnsi="Verdana"/>
          <w:szCs w:val="20"/>
        </w:rPr>
      </w:pPr>
      <w:r>
        <w:t>Apresentar qual foi a a</w:t>
      </w:r>
      <w:r w:rsidR="00BA4A83" w:rsidRPr="003717F7">
        <w:t>lternativa escolhida</w:t>
      </w:r>
      <w:r>
        <w:t xml:space="preserve"> com</w:t>
      </w:r>
      <w:r w:rsidR="00283DFE">
        <w:t xml:space="preserve"> a</w:t>
      </w:r>
      <w:r w:rsidR="00BA4A83" w:rsidRPr="003717F7">
        <w:t xml:space="preserve"> justificativa de </w:t>
      </w:r>
      <w:r w:rsidR="00F06B38" w:rsidRPr="003717F7">
        <w:t>escolha.</w:t>
      </w:r>
    </w:p>
    <w:p w14:paraId="68CF8954" w14:textId="77777777" w:rsidR="00F06B38" w:rsidRDefault="00F06B38" w:rsidP="006905E4">
      <w:pPr>
        <w:pStyle w:val="Ttulo1"/>
      </w:pPr>
      <w:bookmarkStart w:id="15" w:name="_Toc8845643"/>
      <w:r w:rsidRPr="003717F7">
        <w:t>Cronograma de desenvolvimento</w:t>
      </w:r>
      <w:bookmarkEnd w:id="15"/>
    </w:p>
    <w:p w14:paraId="7CD44F76" w14:textId="77777777" w:rsidR="00500DC1" w:rsidRPr="00500DC1" w:rsidRDefault="00500DC1" w:rsidP="00500DC1">
      <w:pPr>
        <w:pStyle w:val="Corpodetexto"/>
      </w:pPr>
      <w:r>
        <w:t xml:space="preserve">Apresentar </w:t>
      </w:r>
      <w:r w:rsidR="008A400D">
        <w:t xml:space="preserve">o </w:t>
      </w:r>
      <w:r>
        <w:t>cronograma.</w:t>
      </w:r>
      <w:r w:rsidR="002625D0">
        <w:t xml:space="preserve"> Pode ser </w:t>
      </w:r>
      <w:r w:rsidR="008A400D">
        <w:t xml:space="preserve">montado </w:t>
      </w:r>
      <w:r w:rsidR="002625D0" w:rsidRPr="002625D0">
        <w:t xml:space="preserve">no </w:t>
      </w:r>
      <w:proofErr w:type="spellStart"/>
      <w:r w:rsidR="002625D0">
        <w:t>T</w:t>
      </w:r>
      <w:r w:rsidR="002625D0" w:rsidRPr="002625D0">
        <w:t>eamgantt</w:t>
      </w:r>
      <w:proofErr w:type="spellEnd"/>
      <w:r w:rsidR="002625D0" w:rsidRPr="002625D0">
        <w:t xml:space="preserve"> (https://www.teamgantt.com</w:t>
      </w:r>
      <w:r w:rsidR="002625D0">
        <w:t>).</w:t>
      </w:r>
    </w:p>
    <w:p w14:paraId="77F961B1" w14:textId="77777777" w:rsidR="00E167F6" w:rsidRDefault="00B1238D" w:rsidP="00E167F6">
      <w:pPr>
        <w:spacing w:line="240" w:lineRule="auto"/>
        <w:jc w:val="both"/>
        <w:rPr>
          <w:rFonts w:ascii="Verdana" w:hAnsi="Verdana"/>
          <w:szCs w:val="20"/>
        </w:rPr>
      </w:pPr>
      <w:r w:rsidRPr="00977A1B">
        <w:rPr>
          <w:rFonts w:ascii="Verdana" w:hAnsi="Verdana"/>
          <w:noProof/>
          <w:szCs w:val="20"/>
        </w:rPr>
        <w:lastRenderedPageBreak/>
        <w:drawing>
          <wp:inline distT="0" distB="0" distL="0" distR="0" wp14:anchorId="0E205C7C" wp14:editId="0A88BEF1">
            <wp:extent cx="5720316" cy="6200775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398" cy="620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BF02" w14:textId="77777777" w:rsidR="00EE2157" w:rsidRDefault="00EE2157" w:rsidP="002625D0">
      <w:pPr>
        <w:pStyle w:val="Legenda"/>
      </w:pPr>
      <w:r>
        <w:t>Figura</w:t>
      </w:r>
      <w:r w:rsidR="000F6FB4">
        <w:t xml:space="preserve"> 3</w:t>
      </w:r>
      <w:r>
        <w:t xml:space="preserve"> – Exemplo de cronograma</w:t>
      </w:r>
      <w:r w:rsidR="002625D0">
        <w:t>.</w:t>
      </w:r>
    </w:p>
    <w:p w14:paraId="041D8560" w14:textId="77777777" w:rsidR="006905E4" w:rsidRDefault="006905E4" w:rsidP="006905E4">
      <w:pPr>
        <w:pStyle w:val="Ttulo1"/>
      </w:pPr>
      <w:bookmarkStart w:id="16" w:name="_Toc8845644"/>
      <w:r>
        <w:t>Plataforma de hardware</w:t>
      </w:r>
      <w:bookmarkEnd w:id="16"/>
    </w:p>
    <w:p w14:paraId="7B925896" w14:textId="77777777" w:rsidR="007D53EE" w:rsidRPr="007D53EE" w:rsidRDefault="00500DC1" w:rsidP="006905E4">
      <w:pPr>
        <w:pStyle w:val="Corpodetexto"/>
      </w:pPr>
      <w:r>
        <w:t>Descrever a p</w:t>
      </w:r>
      <w:r w:rsidR="00BA4A83" w:rsidRPr="003717F7">
        <w:t xml:space="preserve">lataforma de </w:t>
      </w:r>
      <w:r w:rsidR="00BB232A" w:rsidRPr="003717F7">
        <w:t xml:space="preserve">hardware </w:t>
      </w:r>
      <w:r w:rsidR="001C16E1" w:rsidRPr="003717F7">
        <w:t>mínima e recomendada</w:t>
      </w:r>
      <w:r w:rsidR="00F06B38" w:rsidRPr="003717F7">
        <w:t xml:space="preserve"> para que seu software funcione</w:t>
      </w:r>
      <w:r w:rsidR="00D87A25">
        <w:t>.</w:t>
      </w:r>
    </w:p>
    <w:p w14:paraId="385D72D8" w14:textId="77777777" w:rsidR="000F6FB4" w:rsidRDefault="006905E4" w:rsidP="006905E4">
      <w:pPr>
        <w:pStyle w:val="Ttulo1"/>
      </w:pPr>
      <w:bookmarkStart w:id="17" w:name="_Toc8845645"/>
      <w:r>
        <w:t>Plataforma de software</w:t>
      </w:r>
      <w:bookmarkEnd w:id="17"/>
    </w:p>
    <w:p w14:paraId="740BA826" w14:textId="77777777" w:rsidR="000F6FB4" w:rsidRDefault="00500DC1" w:rsidP="00D87A25">
      <w:pPr>
        <w:pStyle w:val="Corpodetexto"/>
        <w:rPr>
          <w:rFonts w:ascii="Verdana" w:hAnsi="Verdana"/>
          <w:szCs w:val="20"/>
        </w:rPr>
      </w:pPr>
      <w:r>
        <w:t>Descrever a p</w:t>
      </w:r>
      <w:r w:rsidR="00F06B38" w:rsidRPr="003717F7">
        <w:t xml:space="preserve">lataforma de </w:t>
      </w:r>
      <w:r w:rsidR="00BB232A" w:rsidRPr="003717F7">
        <w:t xml:space="preserve">software </w:t>
      </w:r>
      <w:r w:rsidR="00F06B38" w:rsidRPr="003717F7">
        <w:t>para execução do seu produto</w:t>
      </w:r>
      <w:r w:rsidR="00D87A25">
        <w:t>.</w:t>
      </w:r>
    </w:p>
    <w:p w14:paraId="7E3EB848" w14:textId="77777777" w:rsidR="00F06B38" w:rsidRPr="003717F7" w:rsidRDefault="00F06B38" w:rsidP="006905E4">
      <w:pPr>
        <w:pStyle w:val="Ttulo1"/>
      </w:pPr>
      <w:bookmarkStart w:id="18" w:name="_Toc8845646"/>
      <w:r w:rsidRPr="003717F7">
        <w:t>Tecnologias utilizadas</w:t>
      </w:r>
      <w:bookmarkEnd w:id="18"/>
    </w:p>
    <w:p w14:paraId="4730935F" w14:textId="77777777" w:rsidR="000F6FB4" w:rsidRPr="00BA4A83" w:rsidRDefault="00500DC1" w:rsidP="00A55268">
      <w:pPr>
        <w:pStyle w:val="Corpodetexto"/>
        <w:rPr>
          <w:rFonts w:ascii="Verdana" w:hAnsi="Verdana"/>
          <w:szCs w:val="20"/>
        </w:rPr>
      </w:pPr>
      <w:r>
        <w:t>Descrever as t</w:t>
      </w:r>
      <w:r w:rsidR="006905E4" w:rsidRPr="003717F7">
        <w:t>ecnologias utilizadas no desenvolvimento (softwares e suas versões)</w:t>
      </w:r>
      <w:r w:rsidR="00D87A25">
        <w:t>.</w:t>
      </w:r>
    </w:p>
    <w:p w14:paraId="2D928F09" w14:textId="77777777" w:rsidR="00A55268" w:rsidRPr="00A55268" w:rsidRDefault="006905E4" w:rsidP="00A55268">
      <w:pPr>
        <w:pStyle w:val="Ttulo1"/>
      </w:pPr>
      <w:bookmarkStart w:id="19" w:name="_Toc8845647"/>
      <w:r>
        <w:lastRenderedPageBreak/>
        <w:t>Modelo de Casos de Uso</w:t>
      </w:r>
      <w:bookmarkEnd w:id="19"/>
    </w:p>
    <w:p w14:paraId="6A8618D8" w14:textId="77777777" w:rsidR="00A55268" w:rsidRDefault="00BA4A83" w:rsidP="00A55268">
      <w:pPr>
        <w:pStyle w:val="Ttulo2"/>
      </w:pPr>
      <w:bookmarkStart w:id="20" w:name="_Toc8845648"/>
      <w:r w:rsidRPr="003717F7">
        <w:t xml:space="preserve">Diagrama de Caso de </w:t>
      </w:r>
      <w:r w:rsidR="00D71E3B" w:rsidRPr="003717F7">
        <w:t xml:space="preserve">Uso </w:t>
      </w:r>
      <w:r w:rsidR="00BB232A" w:rsidRPr="003717F7">
        <w:t>do Sistema</w:t>
      </w:r>
      <w:bookmarkEnd w:id="20"/>
    </w:p>
    <w:p w14:paraId="357408BC" w14:textId="77777777" w:rsidR="00F01B0B" w:rsidRDefault="00F01B0B" w:rsidP="006905E4">
      <w:pPr>
        <w:pStyle w:val="Corpodetexto"/>
      </w:pPr>
      <w:r>
        <w:t>O modelo de casos de uso deve</w:t>
      </w:r>
      <w:r w:rsidRPr="00C77B91">
        <w:t xml:space="preserve"> ser</w:t>
      </w:r>
      <w:r>
        <w:t xml:space="preserve"> desenvolvido</w:t>
      </w:r>
      <w:r w:rsidRPr="00C77B91">
        <w:t xml:space="preserve"> de acordo com o texto </w:t>
      </w:r>
      <w:r>
        <w:t>da bibliografia básica do curso, levando-se em conta que serão enfatizados os diagramas de negócio (principais) e diagramas CRUD (secundários).</w:t>
      </w:r>
    </w:p>
    <w:p w14:paraId="3F7FEE36" w14:textId="77777777" w:rsidR="00F01B0B" w:rsidRDefault="00F01B0B" w:rsidP="00F01B0B">
      <w:pPr>
        <w:ind w:left="705"/>
        <w:jc w:val="both"/>
        <w:rPr>
          <w:rFonts w:ascii="Courier New" w:hAnsi="Courier New" w:cs="Courier New"/>
        </w:rPr>
      </w:pPr>
    </w:p>
    <w:p w14:paraId="29E26642" w14:textId="77777777" w:rsidR="00F01B0B" w:rsidRDefault="00B1238D" w:rsidP="00F01B0B">
      <w:pPr>
        <w:keepNext/>
        <w:ind w:left="705"/>
        <w:jc w:val="both"/>
      </w:pPr>
      <w:r>
        <w:rPr>
          <w:rFonts w:ascii="Courier New" w:hAnsi="Courier New" w:cs="Courier New"/>
          <w:noProof/>
        </w:rPr>
        <w:drawing>
          <wp:inline distT="0" distB="0" distL="0" distR="0" wp14:anchorId="3B11D860" wp14:editId="36A6B6E3">
            <wp:extent cx="5200650" cy="3286125"/>
            <wp:effectExtent l="0" t="0" r="0" b="0"/>
            <wp:docPr id="4" name="Imagem 4" descr="realizarLoca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alizarLocaca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C73E" w14:textId="77777777" w:rsidR="00F01B0B" w:rsidRPr="00500DC1" w:rsidRDefault="00F01B0B" w:rsidP="00A35ACC">
      <w:pPr>
        <w:pStyle w:val="Legenda"/>
      </w:pPr>
      <w:r w:rsidRPr="00500DC1">
        <w:t>Figur</w:t>
      </w:r>
      <w:r w:rsidR="00500DC1">
        <w:t>a</w:t>
      </w:r>
      <w:r w:rsidRPr="00500DC1">
        <w:t xml:space="preserve"> </w:t>
      </w:r>
      <w:r w:rsidR="000F6FB4" w:rsidRPr="00500DC1">
        <w:t>4</w:t>
      </w:r>
      <w:r w:rsidRPr="00500DC1">
        <w:t>: Diagrama de Casos de Uso</w:t>
      </w:r>
      <w:r w:rsidR="005E0F67">
        <w:t>.</w:t>
      </w:r>
    </w:p>
    <w:p w14:paraId="73DD8A7C" w14:textId="77777777" w:rsidR="00BA4A83" w:rsidRPr="00500DC1" w:rsidRDefault="00BA4A83" w:rsidP="006905E4">
      <w:pPr>
        <w:pStyle w:val="Ttulo2"/>
      </w:pPr>
      <w:bookmarkStart w:id="21" w:name="_Toc8845649"/>
      <w:r w:rsidRPr="00500DC1">
        <w:t>Tabelas de Caso de Uso</w:t>
      </w:r>
      <w:bookmarkEnd w:id="21"/>
    </w:p>
    <w:p w14:paraId="1516A5B8" w14:textId="77777777" w:rsidR="00F01B0B" w:rsidRPr="00500DC1" w:rsidRDefault="00A955ED" w:rsidP="00062577">
      <w:pPr>
        <w:pStyle w:val="Corpodetexto"/>
      </w:pPr>
      <w:r>
        <w:t xml:space="preserve">Apresentar as </w:t>
      </w:r>
      <w:r w:rsidR="006905E4" w:rsidRPr="003717F7">
        <w:t>Tabelas de Caso de Uso acompanhadas de seu respectivo protótipo de tela</w:t>
      </w:r>
      <w:r w:rsidR="00500DC1">
        <w:t>.</w:t>
      </w:r>
      <w:r>
        <w:t xml:space="preserve"> </w:t>
      </w:r>
      <w:r w:rsidR="00F01B0B" w:rsidRPr="00500DC1">
        <w:t>Para detalhamento de casos de uso deverá ser utilizado o modelo exibido na Tabela 1 de acordo com as descrições posteriores.</w:t>
      </w:r>
    </w:p>
    <w:p w14:paraId="20E04243" w14:textId="77777777" w:rsidR="00F01B0B" w:rsidRPr="00C77B91" w:rsidRDefault="00F01B0B" w:rsidP="00F01B0B">
      <w:pPr>
        <w:ind w:firstLine="360"/>
        <w:jc w:val="both"/>
        <w:rPr>
          <w:rFonts w:ascii="Courier New" w:hAnsi="Courier New" w:cs="Courier New"/>
        </w:rPr>
      </w:pPr>
    </w:p>
    <w:p w14:paraId="565AC394" w14:textId="5AE849BD" w:rsidR="00F01B0B" w:rsidRPr="000F6FB4" w:rsidRDefault="00F01B0B" w:rsidP="00F01B0B">
      <w:pPr>
        <w:pStyle w:val="Legenda"/>
        <w:keepNext/>
        <w:rPr>
          <w:b/>
        </w:rPr>
      </w:pPr>
      <w:r w:rsidRPr="000F6FB4">
        <w:rPr>
          <w:b/>
        </w:rPr>
        <w:t>Tab</w:t>
      </w:r>
      <w:r w:rsidR="000F6FB4" w:rsidRPr="000F6FB4">
        <w:rPr>
          <w:b/>
        </w:rPr>
        <w:t>e</w:t>
      </w:r>
      <w:r w:rsidRPr="000F6FB4">
        <w:rPr>
          <w:b/>
        </w:rPr>
        <w:t>l</w:t>
      </w:r>
      <w:r w:rsidR="000F6FB4" w:rsidRPr="000F6FB4">
        <w:rPr>
          <w:b/>
        </w:rPr>
        <w:t>a</w:t>
      </w:r>
      <w:r w:rsidRPr="000F6FB4">
        <w:rPr>
          <w:b/>
        </w:rPr>
        <w:t xml:space="preserve"> </w:t>
      </w:r>
      <w:r w:rsidRPr="000F6FB4">
        <w:rPr>
          <w:b/>
        </w:rPr>
        <w:fldChar w:fldCharType="begin"/>
      </w:r>
      <w:r w:rsidRPr="000F6FB4">
        <w:rPr>
          <w:b/>
        </w:rPr>
        <w:instrText xml:space="preserve"> SEQ Table \* ARABIC </w:instrText>
      </w:r>
      <w:r w:rsidRPr="000F6FB4">
        <w:rPr>
          <w:b/>
        </w:rPr>
        <w:fldChar w:fldCharType="separate"/>
      </w:r>
      <w:r w:rsidR="00D436F5">
        <w:rPr>
          <w:b/>
          <w:noProof/>
        </w:rPr>
        <w:t>1</w:t>
      </w:r>
      <w:r w:rsidRPr="000F6FB4">
        <w:rPr>
          <w:b/>
        </w:rPr>
        <w:fldChar w:fldCharType="end"/>
      </w:r>
      <w:r w:rsidRPr="000F6FB4">
        <w:rPr>
          <w:b/>
        </w:rPr>
        <w:t>: Descrição de Caso de Uso</w:t>
      </w:r>
    </w:p>
    <w:tbl>
      <w:tblPr>
        <w:tblW w:w="8935" w:type="dxa"/>
        <w:tblInd w:w="-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30"/>
        <w:gridCol w:w="3060"/>
        <w:gridCol w:w="4545"/>
      </w:tblGrid>
      <w:tr w:rsidR="004551C7" w14:paraId="2FC9023F" w14:textId="77777777" w:rsidTr="00500DC1">
        <w:trPr>
          <w:cantSplit/>
        </w:trPr>
        <w:tc>
          <w:tcPr>
            <w:tcW w:w="1330" w:type="dxa"/>
            <w:vAlign w:val="center"/>
          </w:tcPr>
          <w:p w14:paraId="730DEA4A" w14:textId="77777777" w:rsidR="00F01B0B" w:rsidRPr="008A400D" w:rsidRDefault="00F01B0B" w:rsidP="002524BD">
            <w:pPr>
              <w:pStyle w:val="SemEspaamento"/>
            </w:pPr>
            <w:r w:rsidRPr="008A400D">
              <w:t>Código</w:t>
            </w:r>
          </w:p>
        </w:tc>
        <w:tc>
          <w:tcPr>
            <w:tcW w:w="7605" w:type="dxa"/>
            <w:gridSpan w:val="2"/>
            <w:vAlign w:val="center"/>
          </w:tcPr>
          <w:p w14:paraId="77E21DCD" w14:textId="77777777" w:rsidR="00F01B0B" w:rsidRPr="008A400D" w:rsidRDefault="00F01B0B" w:rsidP="002524BD">
            <w:pPr>
              <w:pStyle w:val="SemEspaamento"/>
            </w:pPr>
            <w:r w:rsidRPr="008A400D">
              <w:t>Nome</w:t>
            </w:r>
          </w:p>
        </w:tc>
      </w:tr>
      <w:tr w:rsidR="004551C7" w14:paraId="2B421CF8" w14:textId="77777777" w:rsidTr="00500DC1">
        <w:trPr>
          <w:cantSplit/>
          <w:trHeight w:hRule="exact" w:val="567"/>
        </w:trPr>
        <w:tc>
          <w:tcPr>
            <w:tcW w:w="1330" w:type="dxa"/>
            <w:vAlign w:val="center"/>
          </w:tcPr>
          <w:p w14:paraId="2BA34C14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7605" w:type="dxa"/>
            <w:gridSpan w:val="2"/>
            <w:vAlign w:val="center"/>
          </w:tcPr>
          <w:p w14:paraId="32AA5975" w14:textId="77777777" w:rsidR="00F01B0B" w:rsidRPr="008A400D" w:rsidRDefault="00F01B0B" w:rsidP="002524BD">
            <w:pPr>
              <w:pStyle w:val="SemEspaamento"/>
            </w:pPr>
          </w:p>
        </w:tc>
      </w:tr>
      <w:tr w:rsidR="004551C7" w14:paraId="0D48B037" w14:textId="77777777" w:rsidTr="00500DC1">
        <w:trPr>
          <w:cantSplit/>
        </w:trPr>
        <w:tc>
          <w:tcPr>
            <w:tcW w:w="8935" w:type="dxa"/>
            <w:gridSpan w:val="3"/>
            <w:vAlign w:val="center"/>
          </w:tcPr>
          <w:p w14:paraId="68C5CC6B" w14:textId="77777777" w:rsidR="00F01B0B" w:rsidRPr="008A400D" w:rsidRDefault="00F01B0B" w:rsidP="002524BD">
            <w:pPr>
              <w:pStyle w:val="SemEspaamento"/>
            </w:pPr>
            <w:r w:rsidRPr="008A400D">
              <w:t>Sumário</w:t>
            </w:r>
          </w:p>
        </w:tc>
      </w:tr>
      <w:tr w:rsidR="004551C7" w14:paraId="741DA736" w14:textId="77777777" w:rsidTr="00500DC1">
        <w:trPr>
          <w:cantSplit/>
          <w:trHeight w:hRule="exact" w:val="1134"/>
        </w:trPr>
        <w:tc>
          <w:tcPr>
            <w:tcW w:w="8935" w:type="dxa"/>
            <w:gridSpan w:val="3"/>
            <w:vAlign w:val="center"/>
          </w:tcPr>
          <w:p w14:paraId="3DA55795" w14:textId="77777777" w:rsidR="00F01B0B" w:rsidRPr="008A400D" w:rsidRDefault="00F01B0B" w:rsidP="002524BD">
            <w:pPr>
              <w:pStyle w:val="SemEspaamento"/>
            </w:pPr>
          </w:p>
        </w:tc>
      </w:tr>
      <w:tr w:rsidR="004551C7" w14:paraId="37D931D1" w14:textId="77777777" w:rsidTr="00500DC1">
        <w:trPr>
          <w:cantSplit/>
        </w:trPr>
        <w:tc>
          <w:tcPr>
            <w:tcW w:w="4390" w:type="dxa"/>
            <w:gridSpan w:val="2"/>
            <w:vAlign w:val="center"/>
          </w:tcPr>
          <w:p w14:paraId="0FBC6EE4" w14:textId="77777777" w:rsidR="00F01B0B" w:rsidRPr="008A400D" w:rsidRDefault="00F01B0B" w:rsidP="002524BD">
            <w:pPr>
              <w:pStyle w:val="SemEspaamento"/>
            </w:pPr>
            <w:r w:rsidRPr="008A400D">
              <w:t>Ator Principal</w:t>
            </w:r>
          </w:p>
        </w:tc>
        <w:tc>
          <w:tcPr>
            <w:tcW w:w="4545" w:type="dxa"/>
            <w:vAlign w:val="center"/>
          </w:tcPr>
          <w:p w14:paraId="4AF6DCFF" w14:textId="77777777" w:rsidR="00F01B0B" w:rsidRPr="008A400D" w:rsidRDefault="00F01B0B" w:rsidP="002524BD">
            <w:pPr>
              <w:pStyle w:val="SemEspaamento"/>
            </w:pPr>
            <w:r w:rsidRPr="008A400D">
              <w:t>Ator Secundário</w:t>
            </w:r>
          </w:p>
        </w:tc>
      </w:tr>
      <w:tr w:rsidR="004551C7" w14:paraId="4B6E9BD0" w14:textId="77777777" w:rsidTr="00500DC1">
        <w:trPr>
          <w:cantSplit/>
          <w:trHeight w:hRule="exact" w:val="567"/>
        </w:trPr>
        <w:tc>
          <w:tcPr>
            <w:tcW w:w="4390" w:type="dxa"/>
            <w:gridSpan w:val="2"/>
            <w:vAlign w:val="center"/>
          </w:tcPr>
          <w:p w14:paraId="5078CF6F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545" w:type="dxa"/>
            <w:vAlign w:val="center"/>
          </w:tcPr>
          <w:p w14:paraId="45BAA8B8" w14:textId="77777777" w:rsidR="00F01B0B" w:rsidRPr="008A400D" w:rsidRDefault="00F01B0B" w:rsidP="002524BD">
            <w:pPr>
              <w:pStyle w:val="SemEspaamento"/>
            </w:pPr>
          </w:p>
        </w:tc>
      </w:tr>
      <w:tr w:rsidR="004551C7" w14:paraId="0AEADBE9" w14:textId="77777777" w:rsidTr="00500DC1">
        <w:trPr>
          <w:cantSplit/>
        </w:trPr>
        <w:tc>
          <w:tcPr>
            <w:tcW w:w="8935" w:type="dxa"/>
            <w:gridSpan w:val="3"/>
            <w:vAlign w:val="center"/>
          </w:tcPr>
          <w:p w14:paraId="5F688440" w14:textId="77777777" w:rsidR="00F01B0B" w:rsidRPr="008A400D" w:rsidRDefault="00F01B0B" w:rsidP="002524BD">
            <w:pPr>
              <w:pStyle w:val="SemEspaamento"/>
            </w:pPr>
            <w:r w:rsidRPr="008A400D">
              <w:t>Pré-condições</w:t>
            </w:r>
          </w:p>
        </w:tc>
      </w:tr>
      <w:tr w:rsidR="004551C7" w14:paraId="69FD77E0" w14:textId="77777777" w:rsidTr="00500DC1">
        <w:trPr>
          <w:cantSplit/>
          <w:trHeight w:hRule="exact" w:val="851"/>
        </w:trPr>
        <w:tc>
          <w:tcPr>
            <w:tcW w:w="8935" w:type="dxa"/>
            <w:gridSpan w:val="3"/>
            <w:vAlign w:val="center"/>
          </w:tcPr>
          <w:p w14:paraId="5A6EDC41" w14:textId="77777777" w:rsidR="00F01B0B" w:rsidRPr="008A400D" w:rsidRDefault="00F01B0B" w:rsidP="002524BD">
            <w:pPr>
              <w:pStyle w:val="SemEspaamento"/>
            </w:pPr>
          </w:p>
        </w:tc>
      </w:tr>
    </w:tbl>
    <w:p w14:paraId="4939B610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27"/>
        <w:gridCol w:w="4399"/>
      </w:tblGrid>
      <w:tr w:rsidR="00F01B0B" w:rsidRPr="008A400D" w14:paraId="18A32B3A" w14:textId="77777777" w:rsidTr="00500DC1">
        <w:tc>
          <w:tcPr>
            <w:tcW w:w="8926" w:type="dxa"/>
            <w:gridSpan w:val="2"/>
          </w:tcPr>
          <w:p w14:paraId="460A6A77" w14:textId="77777777" w:rsidR="00F01B0B" w:rsidRPr="008A400D" w:rsidRDefault="00F01B0B" w:rsidP="002524BD">
            <w:pPr>
              <w:pStyle w:val="SemEspaamento"/>
            </w:pPr>
            <w:r w:rsidRPr="008A400D">
              <w:t>Fluxo Principal</w:t>
            </w:r>
          </w:p>
        </w:tc>
      </w:tr>
      <w:tr w:rsidR="00F01B0B" w:rsidRPr="008A400D" w14:paraId="1848D123" w14:textId="77777777" w:rsidTr="00500DC1">
        <w:tc>
          <w:tcPr>
            <w:tcW w:w="4527" w:type="dxa"/>
            <w:tcBorders>
              <w:bottom w:val="single" w:sz="4" w:space="0" w:color="auto"/>
            </w:tcBorders>
          </w:tcPr>
          <w:p w14:paraId="46BE1B4C" w14:textId="77777777" w:rsidR="00F01B0B" w:rsidRPr="008A400D" w:rsidRDefault="00F01B0B" w:rsidP="002524BD">
            <w:pPr>
              <w:pStyle w:val="SemEspaamento"/>
            </w:pPr>
            <w:r w:rsidRPr="008A400D">
              <w:t>Atores</w:t>
            </w:r>
          </w:p>
        </w:tc>
        <w:tc>
          <w:tcPr>
            <w:tcW w:w="4399" w:type="dxa"/>
            <w:tcBorders>
              <w:bottom w:val="single" w:sz="4" w:space="0" w:color="auto"/>
            </w:tcBorders>
          </w:tcPr>
          <w:p w14:paraId="062A1A8A" w14:textId="77777777" w:rsidR="00F01B0B" w:rsidRPr="008A400D" w:rsidRDefault="00F01B0B" w:rsidP="002524BD">
            <w:pPr>
              <w:pStyle w:val="SemEspaamento"/>
            </w:pPr>
            <w:r w:rsidRPr="008A400D">
              <w:t>Sistema</w:t>
            </w:r>
          </w:p>
        </w:tc>
      </w:tr>
      <w:tr w:rsidR="00F01B0B" w:rsidRPr="008A400D" w14:paraId="01A8E6F6" w14:textId="77777777" w:rsidTr="00500DC1"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C8BFD9D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399" w:type="dxa"/>
            <w:tcBorders>
              <w:left w:val="single" w:sz="4" w:space="0" w:color="auto"/>
              <w:bottom w:val="nil"/>
            </w:tcBorders>
          </w:tcPr>
          <w:p w14:paraId="618D37F7" w14:textId="77777777" w:rsidR="00F01B0B" w:rsidRPr="008A400D" w:rsidRDefault="00F01B0B" w:rsidP="002524BD">
            <w:pPr>
              <w:pStyle w:val="SemEspaamento"/>
            </w:pPr>
          </w:p>
        </w:tc>
      </w:tr>
      <w:tr w:rsidR="00F01B0B" w:rsidRPr="008A400D" w14:paraId="193DB8D9" w14:textId="77777777" w:rsidTr="00500DC1">
        <w:tc>
          <w:tcPr>
            <w:tcW w:w="45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7B111E1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399" w:type="dxa"/>
            <w:tcBorders>
              <w:top w:val="nil"/>
              <w:left w:val="single" w:sz="4" w:space="0" w:color="auto"/>
              <w:bottom w:val="nil"/>
            </w:tcBorders>
          </w:tcPr>
          <w:p w14:paraId="6F07CC83" w14:textId="77777777" w:rsidR="00F01B0B" w:rsidRPr="008A400D" w:rsidRDefault="00F01B0B" w:rsidP="002524BD">
            <w:pPr>
              <w:pStyle w:val="SemEspaamento"/>
            </w:pPr>
          </w:p>
        </w:tc>
      </w:tr>
      <w:tr w:rsidR="00F01B0B" w:rsidRPr="008A400D" w14:paraId="17934513" w14:textId="77777777" w:rsidTr="00500DC1">
        <w:tc>
          <w:tcPr>
            <w:tcW w:w="4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92F07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399" w:type="dxa"/>
            <w:tcBorders>
              <w:top w:val="nil"/>
              <w:left w:val="single" w:sz="4" w:space="0" w:color="auto"/>
            </w:tcBorders>
          </w:tcPr>
          <w:p w14:paraId="5FBE0359" w14:textId="77777777" w:rsidR="00F01B0B" w:rsidRPr="008A400D" w:rsidRDefault="00F01B0B" w:rsidP="002524BD">
            <w:pPr>
              <w:pStyle w:val="SemEspaamento"/>
            </w:pPr>
          </w:p>
        </w:tc>
      </w:tr>
    </w:tbl>
    <w:p w14:paraId="07CDB848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27"/>
        <w:gridCol w:w="4399"/>
      </w:tblGrid>
      <w:tr w:rsidR="00F01B0B" w:rsidRPr="008A400D" w14:paraId="389339C8" w14:textId="77777777" w:rsidTr="00500DC1">
        <w:tc>
          <w:tcPr>
            <w:tcW w:w="8926" w:type="dxa"/>
            <w:gridSpan w:val="2"/>
          </w:tcPr>
          <w:p w14:paraId="7A23557B" w14:textId="77777777" w:rsidR="00F01B0B" w:rsidRPr="008A400D" w:rsidRDefault="00F01B0B" w:rsidP="002524BD">
            <w:pPr>
              <w:pStyle w:val="SemEspaamento"/>
            </w:pPr>
            <w:r w:rsidRPr="008A400D">
              <w:t>Fluxo Alternativo</w:t>
            </w:r>
          </w:p>
        </w:tc>
      </w:tr>
      <w:tr w:rsidR="00F01B0B" w:rsidRPr="008A400D" w14:paraId="369FB739" w14:textId="77777777" w:rsidTr="00500DC1">
        <w:tc>
          <w:tcPr>
            <w:tcW w:w="4527" w:type="dxa"/>
            <w:tcBorders>
              <w:bottom w:val="single" w:sz="4" w:space="0" w:color="auto"/>
            </w:tcBorders>
          </w:tcPr>
          <w:p w14:paraId="031C8F4B" w14:textId="77777777" w:rsidR="00F01B0B" w:rsidRPr="008A400D" w:rsidRDefault="00F01B0B" w:rsidP="002524BD">
            <w:pPr>
              <w:pStyle w:val="SemEspaamento"/>
            </w:pPr>
            <w:r w:rsidRPr="008A400D">
              <w:t>Atores</w:t>
            </w:r>
          </w:p>
        </w:tc>
        <w:tc>
          <w:tcPr>
            <w:tcW w:w="4399" w:type="dxa"/>
            <w:tcBorders>
              <w:bottom w:val="single" w:sz="4" w:space="0" w:color="auto"/>
            </w:tcBorders>
          </w:tcPr>
          <w:p w14:paraId="79B1D75B" w14:textId="77777777" w:rsidR="00F01B0B" w:rsidRPr="008A400D" w:rsidRDefault="00F01B0B" w:rsidP="002524BD">
            <w:pPr>
              <w:pStyle w:val="SemEspaamento"/>
            </w:pPr>
            <w:r w:rsidRPr="008A400D">
              <w:t>Sistema</w:t>
            </w:r>
          </w:p>
        </w:tc>
      </w:tr>
      <w:tr w:rsidR="00F01B0B" w:rsidRPr="008A400D" w14:paraId="3194D449" w14:textId="77777777" w:rsidTr="00500DC1"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844C52C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399" w:type="dxa"/>
            <w:tcBorders>
              <w:left w:val="single" w:sz="4" w:space="0" w:color="auto"/>
              <w:bottom w:val="nil"/>
            </w:tcBorders>
          </w:tcPr>
          <w:p w14:paraId="714CFD0D" w14:textId="77777777" w:rsidR="00F01B0B" w:rsidRPr="008A400D" w:rsidRDefault="00F01B0B" w:rsidP="002524BD">
            <w:pPr>
              <w:pStyle w:val="SemEspaamento"/>
            </w:pPr>
          </w:p>
        </w:tc>
      </w:tr>
      <w:tr w:rsidR="00F01B0B" w:rsidRPr="008A400D" w14:paraId="181C2471" w14:textId="77777777" w:rsidTr="00500DC1">
        <w:tc>
          <w:tcPr>
            <w:tcW w:w="4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0B209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399" w:type="dxa"/>
            <w:tcBorders>
              <w:top w:val="nil"/>
              <w:left w:val="single" w:sz="4" w:space="0" w:color="auto"/>
            </w:tcBorders>
          </w:tcPr>
          <w:p w14:paraId="70DAE1FA" w14:textId="77777777" w:rsidR="00F01B0B" w:rsidRPr="008A400D" w:rsidRDefault="00F01B0B" w:rsidP="002524BD">
            <w:pPr>
              <w:pStyle w:val="SemEspaamento"/>
            </w:pPr>
          </w:p>
        </w:tc>
      </w:tr>
    </w:tbl>
    <w:p w14:paraId="0AAEB6D4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27"/>
        <w:gridCol w:w="4399"/>
      </w:tblGrid>
      <w:tr w:rsidR="00F01B0B" w:rsidRPr="008A400D" w14:paraId="40962F6F" w14:textId="77777777" w:rsidTr="00500DC1">
        <w:tc>
          <w:tcPr>
            <w:tcW w:w="8926" w:type="dxa"/>
            <w:gridSpan w:val="2"/>
          </w:tcPr>
          <w:p w14:paraId="6BA8AA32" w14:textId="77777777" w:rsidR="00F01B0B" w:rsidRPr="008A400D" w:rsidRDefault="00F01B0B" w:rsidP="002524BD">
            <w:pPr>
              <w:pStyle w:val="SemEspaamento"/>
            </w:pPr>
            <w:r w:rsidRPr="008A400D">
              <w:t>Fluxo Exceção</w:t>
            </w:r>
          </w:p>
        </w:tc>
      </w:tr>
      <w:tr w:rsidR="00F01B0B" w:rsidRPr="008A400D" w14:paraId="75C78980" w14:textId="77777777" w:rsidTr="00500DC1">
        <w:tc>
          <w:tcPr>
            <w:tcW w:w="4527" w:type="dxa"/>
            <w:tcBorders>
              <w:bottom w:val="single" w:sz="4" w:space="0" w:color="auto"/>
            </w:tcBorders>
          </w:tcPr>
          <w:p w14:paraId="5CA6851F" w14:textId="77777777" w:rsidR="00F01B0B" w:rsidRPr="008A400D" w:rsidRDefault="00F01B0B" w:rsidP="002524BD">
            <w:pPr>
              <w:pStyle w:val="SemEspaamento"/>
            </w:pPr>
            <w:r w:rsidRPr="008A400D">
              <w:t>Atores</w:t>
            </w:r>
          </w:p>
        </w:tc>
        <w:tc>
          <w:tcPr>
            <w:tcW w:w="4399" w:type="dxa"/>
            <w:tcBorders>
              <w:bottom w:val="single" w:sz="4" w:space="0" w:color="auto"/>
            </w:tcBorders>
          </w:tcPr>
          <w:p w14:paraId="7B4DE142" w14:textId="77777777" w:rsidR="00F01B0B" w:rsidRPr="008A400D" w:rsidRDefault="00F01B0B" w:rsidP="002524BD">
            <w:pPr>
              <w:pStyle w:val="SemEspaamento"/>
            </w:pPr>
            <w:r w:rsidRPr="008A400D">
              <w:t>Sistema</w:t>
            </w:r>
          </w:p>
        </w:tc>
      </w:tr>
      <w:tr w:rsidR="00F01B0B" w:rsidRPr="008A400D" w14:paraId="75FF9B2F" w14:textId="77777777" w:rsidTr="00500DC1"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2F2DC54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399" w:type="dxa"/>
            <w:tcBorders>
              <w:left w:val="single" w:sz="4" w:space="0" w:color="auto"/>
              <w:bottom w:val="nil"/>
            </w:tcBorders>
          </w:tcPr>
          <w:p w14:paraId="39FB3A7D" w14:textId="77777777" w:rsidR="00F01B0B" w:rsidRPr="008A400D" w:rsidRDefault="00F01B0B" w:rsidP="002524BD">
            <w:pPr>
              <w:pStyle w:val="SemEspaamento"/>
            </w:pPr>
          </w:p>
        </w:tc>
      </w:tr>
      <w:tr w:rsidR="00F01B0B" w:rsidRPr="008A400D" w14:paraId="64080BA3" w14:textId="77777777" w:rsidTr="00500DC1">
        <w:tc>
          <w:tcPr>
            <w:tcW w:w="4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15FBE" w14:textId="77777777" w:rsidR="00F01B0B" w:rsidRPr="008A400D" w:rsidRDefault="00F01B0B" w:rsidP="002524BD">
            <w:pPr>
              <w:pStyle w:val="SemEspaamento"/>
            </w:pPr>
          </w:p>
        </w:tc>
        <w:tc>
          <w:tcPr>
            <w:tcW w:w="4399" w:type="dxa"/>
            <w:tcBorders>
              <w:top w:val="nil"/>
              <w:left w:val="single" w:sz="4" w:space="0" w:color="auto"/>
            </w:tcBorders>
          </w:tcPr>
          <w:p w14:paraId="6BF2FE06" w14:textId="77777777" w:rsidR="00F01B0B" w:rsidRPr="008A400D" w:rsidRDefault="00F01B0B" w:rsidP="002524BD">
            <w:pPr>
              <w:pStyle w:val="SemEspaamento"/>
            </w:pPr>
          </w:p>
        </w:tc>
      </w:tr>
    </w:tbl>
    <w:p w14:paraId="23B355F1" w14:textId="77777777" w:rsidR="00F01B0B" w:rsidRDefault="00F01B0B" w:rsidP="00F01B0B"/>
    <w:tbl>
      <w:tblPr>
        <w:tblW w:w="8935" w:type="dxa"/>
        <w:tblInd w:w="-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35"/>
      </w:tblGrid>
      <w:tr w:rsidR="004551C7" w14:paraId="067C9AED" w14:textId="77777777" w:rsidTr="00500DC1">
        <w:trPr>
          <w:cantSplit/>
        </w:trPr>
        <w:tc>
          <w:tcPr>
            <w:tcW w:w="8935" w:type="dxa"/>
            <w:vAlign w:val="center"/>
          </w:tcPr>
          <w:p w14:paraId="31F4BD58" w14:textId="77777777" w:rsidR="00F01B0B" w:rsidRPr="008A400D" w:rsidRDefault="00F01B0B" w:rsidP="002524BD">
            <w:pPr>
              <w:pStyle w:val="SemEspaamento"/>
            </w:pPr>
            <w:r w:rsidRPr="008A400D">
              <w:t>Pós-condições</w:t>
            </w:r>
          </w:p>
        </w:tc>
      </w:tr>
      <w:tr w:rsidR="00F01B0B" w:rsidRPr="008A400D" w14:paraId="7CD27C5A" w14:textId="77777777" w:rsidTr="00500DC1">
        <w:trPr>
          <w:cantSplit/>
          <w:trHeight w:hRule="exact" w:val="851"/>
        </w:trPr>
        <w:tc>
          <w:tcPr>
            <w:tcW w:w="8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4F4DC" w14:textId="77777777" w:rsidR="00F01B0B" w:rsidRPr="008A400D" w:rsidRDefault="00F01B0B" w:rsidP="002524BD">
            <w:pPr>
              <w:pStyle w:val="SemEspaamento"/>
            </w:pPr>
          </w:p>
        </w:tc>
      </w:tr>
    </w:tbl>
    <w:p w14:paraId="31F98022" w14:textId="77777777" w:rsidR="00F01B0B" w:rsidRDefault="00F01B0B" w:rsidP="008D163C">
      <w:pPr>
        <w:pStyle w:val="Corpodetexto"/>
      </w:pPr>
    </w:p>
    <w:p w14:paraId="4BB56082" w14:textId="77777777" w:rsidR="00F01B0B" w:rsidRPr="006905E4" w:rsidRDefault="00F01B0B" w:rsidP="008A400D">
      <w:pPr>
        <w:pStyle w:val="Corpodetexto"/>
      </w:pPr>
      <w:r w:rsidRPr="006905E4">
        <w:t xml:space="preserve">Código – Código que permite fazer </w:t>
      </w:r>
      <w:r w:rsidR="008A400D" w:rsidRPr="006905E4">
        <w:t>referência</w:t>
      </w:r>
      <w:r w:rsidRPr="006905E4">
        <w:t xml:space="preserve"> cruzada entre diversos documentos relacionados com o modelo de casos de uso. Recomenda-se usar o prefixo CSU seguido de um número </w:t>
      </w:r>
      <w:r w:rsidR="008A400D" w:rsidRPr="006905E4">
        <w:t>sequencial</w:t>
      </w:r>
      <w:r w:rsidRPr="006905E4">
        <w:t xml:space="preserve">, por exemplo, CSU01, </w:t>
      </w:r>
      <w:proofErr w:type="gramStart"/>
      <w:r w:rsidRPr="006905E4">
        <w:t>CSU02, etc.</w:t>
      </w:r>
      <w:proofErr w:type="gramEnd"/>
    </w:p>
    <w:p w14:paraId="084431FF" w14:textId="77777777" w:rsidR="00F01B0B" w:rsidRPr="006905E4" w:rsidRDefault="00F01B0B" w:rsidP="008A400D">
      <w:pPr>
        <w:pStyle w:val="Corpodetexto"/>
      </w:pPr>
      <w:r w:rsidRPr="006905E4">
        <w:t>Nome – O mesmo nome que aparece no diagrama de casos de uso.</w:t>
      </w:r>
    </w:p>
    <w:p w14:paraId="3B3EC427" w14:textId="77777777" w:rsidR="00F01B0B" w:rsidRPr="006905E4" w:rsidRDefault="00F01B0B" w:rsidP="008A400D">
      <w:pPr>
        <w:pStyle w:val="Corpodetexto"/>
      </w:pPr>
      <w:r w:rsidRPr="006905E4">
        <w:t>Sumário – Uma pequena descrição do caso de uso (no máximo duas frases).</w:t>
      </w:r>
    </w:p>
    <w:p w14:paraId="71F7CEB4" w14:textId="77777777" w:rsidR="00F01B0B" w:rsidRPr="006905E4" w:rsidRDefault="00F01B0B" w:rsidP="008A400D">
      <w:pPr>
        <w:pStyle w:val="Corpodetexto"/>
      </w:pPr>
      <w:r w:rsidRPr="006905E4">
        <w:t>Ator primário – O nome do ator que inicia o caso de uso.</w:t>
      </w:r>
    </w:p>
    <w:p w14:paraId="4AC1B49E" w14:textId="77777777" w:rsidR="00F01B0B" w:rsidRPr="006905E4" w:rsidRDefault="00F01B0B" w:rsidP="008A400D">
      <w:pPr>
        <w:pStyle w:val="Corpodetexto"/>
      </w:pPr>
      <w:r w:rsidRPr="006905E4">
        <w:t>Atores secundários – nome dos demais atores participantes do caso de uso, se existirem.</w:t>
      </w:r>
    </w:p>
    <w:p w14:paraId="043AFA87" w14:textId="77777777" w:rsidR="00F01B0B" w:rsidRPr="006905E4" w:rsidRDefault="00F01B0B" w:rsidP="008A400D">
      <w:pPr>
        <w:pStyle w:val="Corpodetexto"/>
      </w:pPr>
      <w:r w:rsidRPr="006905E4">
        <w:t>Pré-condições – Define que hipóteses são assumidas como verdadeiras para que o caso de uso tenha início.</w:t>
      </w:r>
    </w:p>
    <w:p w14:paraId="65A9BA73" w14:textId="77777777" w:rsidR="00F01B0B" w:rsidRPr="006905E4" w:rsidRDefault="00F01B0B" w:rsidP="008A400D">
      <w:pPr>
        <w:pStyle w:val="Corpodetexto"/>
      </w:pPr>
      <w:r w:rsidRPr="006905E4">
        <w:lastRenderedPageBreak/>
        <w:t xml:space="preserve">Fluxo Principal - Corresponde à </w:t>
      </w:r>
      <w:r w:rsidR="008A400D" w:rsidRPr="006905E4">
        <w:t>sequência</w:t>
      </w:r>
      <w:r w:rsidRPr="006905E4">
        <w:t xml:space="preserve"> de passos do fluxo principal que descreve o que normalmente acontece quando o caso de uso é realizado.</w:t>
      </w:r>
      <w:r w:rsidR="00151782">
        <w:t xml:space="preserve"> Usar passos numerados nas colunas de ator e sistema.</w:t>
      </w:r>
    </w:p>
    <w:p w14:paraId="3B62AA77" w14:textId="77777777" w:rsidR="00F01B0B" w:rsidRPr="006905E4" w:rsidRDefault="00F01B0B" w:rsidP="008A400D">
      <w:pPr>
        <w:pStyle w:val="Corpodetexto"/>
      </w:pPr>
      <w:r w:rsidRPr="006905E4">
        <w:t>Fluxo Alternativo – Descreve o que acontece quando o ator faz uma escolha alternativa, diferente da descrita no fluxo principal para alcançar seu objetivo.</w:t>
      </w:r>
      <w:r w:rsidR="00151782">
        <w:t xml:space="preserve"> Usar passos numerados nas colunas de ator e sistema.</w:t>
      </w:r>
    </w:p>
    <w:p w14:paraId="53326528" w14:textId="77777777" w:rsidR="00F01B0B" w:rsidRPr="006905E4" w:rsidRDefault="00F01B0B" w:rsidP="008A400D">
      <w:pPr>
        <w:pStyle w:val="Corpodetexto"/>
      </w:pPr>
      <w:r w:rsidRPr="006905E4">
        <w:t>Fluxo de Exceção – Descreve o que acontece quando algo inesperado ocorre na interação entre ator e caso de uso.</w:t>
      </w:r>
      <w:r w:rsidR="00151782">
        <w:t xml:space="preserve"> Usar passos numerados nas colunas de ator e sistema.</w:t>
      </w:r>
    </w:p>
    <w:p w14:paraId="4F5F85C6" w14:textId="77777777" w:rsidR="00F01B0B" w:rsidRDefault="00F01B0B" w:rsidP="008A400D">
      <w:pPr>
        <w:pStyle w:val="Corpodetexto"/>
      </w:pPr>
      <w:r w:rsidRPr="006905E4">
        <w:t>Pós-condição – Descreve o estado que o sistema alcança após o caso de uso ter sido realizado.</w:t>
      </w:r>
    </w:p>
    <w:p w14:paraId="1E9BD965" w14:textId="77777777" w:rsidR="00F01B0B" w:rsidRPr="006905E4" w:rsidRDefault="008A400D" w:rsidP="008A400D">
      <w:pPr>
        <w:pStyle w:val="Corpodetexto"/>
      </w:pPr>
      <w:r>
        <w:t xml:space="preserve">Ver </w:t>
      </w:r>
      <w:r w:rsidR="00F01B0B" w:rsidRPr="006905E4">
        <w:t>Exemplo1:</w:t>
      </w:r>
    </w:p>
    <w:p w14:paraId="5BEFB0B6" w14:textId="7F29F266" w:rsidR="00F01B0B" w:rsidRPr="000F6FB4" w:rsidRDefault="00F01B0B" w:rsidP="00F01B0B">
      <w:pPr>
        <w:pStyle w:val="Legenda"/>
        <w:keepNext/>
        <w:rPr>
          <w:b/>
        </w:rPr>
      </w:pPr>
      <w:r w:rsidRPr="000F6FB4">
        <w:rPr>
          <w:b/>
        </w:rPr>
        <w:t>Tab</w:t>
      </w:r>
      <w:r w:rsidR="000F6FB4" w:rsidRPr="000F6FB4">
        <w:rPr>
          <w:b/>
        </w:rPr>
        <w:t>e</w:t>
      </w:r>
      <w:r w:rsidRPr="000F6FB4">
        <w:rPr>
          <w:b/>
        </w:rPr>
        <w:t>l</w:t>
      </w:r>
      <w:r w:rsidR="000F6FB4" w:rsidRPr="000F6FB4">
        <w:rPr>
          <w:b/>
        </w:rPr>
        <w:t>a</w:t>
      </w:r>
      <w:r w:rsidRPr="000F6FB4">
        <w:rPr>
          <w:b/>
        </w:rPr>
        <w:t xml:space="preserve"> </w:t>
      </w:r>
      <w:r w:rsidRPr="000F6FB4">
        <w:rPr>
          <w:b/>
        </w:rPr>
        <w:fldChar w:fldCharType="begin"/>
      </w:r>
      <w:r w:rsidRPr="000F6FB4">
        <w:rPr>
          <w:b/>
        </w:rPr>
        <w:instrText xml:space="preserve"> SEQ Table \* ARABIC </w:instrText>
      </w:r>
      <w:r w:rsidRPr="000F6FB4">
        <w:rPr>
          <w:b/>
        </w:rPr>
        <w:fldChar w:fldCharType="separate"/>
      </w:r>
      <w:r w:rsidR="00D436F5">
        <w:rPr>
          <w:b/>
          <w:noProof/>
        </w:rPr>
        <w:t>2</w:t>
      </w:r>
      <w:r w:rsidRPr="000F6FB4">
        <w:rPr>
          <w:b/>
        </w:rPr>
        <w:fldChar w:fldCharType="end"/>
      </w:r>
      <w:r w:rsidRPr="000F6FB4">
        <w:rPr>
          <w:b/>
        </w:rPr>
        <w:t>: Exemplo de descrição de caso de uso.</w:t>
      </w:r>
    </w:p>
    <w:tbl>
      <w:tblPr>
        <w:tblW w:w="8793" w:type="dxa"/>
        <w:tblInd w:w="-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30"/>
        <w:gridCol w:w="3060"/>
        <w:gridCol w:w="4403"/>
      </w:tblGrid>
      <w:tr w:rsidR="004551C7" w14:paraId="1CCE1B4E" w14:textId="77777777" w:rsidTr="00D87A25">
        <w:trPr>
          <w:cantSplit/>
        </w:trPr>
        <w:tc>
          <w:tcPr>
            <w:tcW w:w="1330" w:type="dxa"/>
            <w:vAlign w:val="center"/>
          </w:tcPr>
          <w:p w14:paraId="155B18BA" w14:textId="77777777" w:rsidR="00F01B0B" w:rsidRPr="00500DC1" w:rsidRDefault="00F01B0B" w:rsidP="002524BD">
            <w:pPr>
              <w:pStyle w:val="SemEspaamento"/>
            </w:pPr>
            <w:r w:rsidRPr="00500DC1">
              <w:t>Código</w:t>
            </w:r>
          </w:p>
        </w:tc>
        <w:tc>
          <w:tcPr>
            <w:tcW w:w="7463" w:type="dxa"/>
            <w:gridSpan w:val="2"/>
            <w:vAlign w:val="center"/>
          </w:tcPr>
          <w:p w14:paraId="62D04C8B" w14:textId="77777777" w:rsidR="00F01B0B" w:rsidRPr="00500DC1" w:rsidRDefault="00F01B0B" w:rsidP="002524BD">
            <w:pPr>
              <w:pStyle w:val="SemEspaamento"/>
            </w:pPr>
            <w:r w:rsidRPr="00500DC1">
              <w:t>Nome</w:t>
            </w:r>
          </w:p>
        </w:tc>
      </w:tr>
      <w:tr w:rsidR="004551C7" w14:paraId="000315A6" w14:textId="77777777" w:rsidTr="00D87A25">
        <w:trPr>
          <w:cantSplit/>
          <w:trHeight w:hRule="exact" w:val="567"/>
        </w:trPr>
        <w:tc>
          <w:tcPr>
            <w:tcW w:w="1330" w:type="dxa"/>
            <w:vAlign w:val="center"/>
          </w:tcPr>
          <w:p w14:paraId="0A3B9B1D" w14:textId="77777777" w:rsidR="00F01B0B" w:rsidRPr="00500DC1" w:rsidRDefault="00F01B0B" w:rsidP="002524BD">
            <w:pPr>
              <w:pStyle w:val="SemEspaamento"/>
            </w:pPr>
            <w:r w:rsidRPr="00500DC1">
              <w:t>CSU01</w:t>
            </w:r>
          </w:p>
        </w:tc>
        <w:tc>
          <w:tcPr>
            <w:tcW w:w="7463" w:type="dxa"/>
            <w:gridSpan w:val="2"/>
            <w:vAlign w:val="center"/>
          </w:tcPr>
          <w:p w14:paraId="2BBA56F7" w14:textId="77777777" w:rsidR="00F01B0B" w:rsidRPr="00500DC1" w:rsidRDefault="00F01B0B" w:rsidP="002524BD">
            <w:pPr>
              <w:pStyle w:val="SemEspaamento"/>
            </w:pPr>
            <w:r w:rsidRPr="00500DC1">
              <w:t>Manter Filmes</w:t>
            </w:r>
          </w:p>
        </w:tc>
      </w:tr>
      <w:tr w:rsidR="004551C7" w14:paraId="01BD553F" w14:textId="77777777" w:rsidTr="00D87A25">
        <w:trPr>
          <w:cantSplit/>
        </w:trPr>
        <w:tc>
          <w:tcPr>
            <w:tcW w:w="8793" w:type="dxa"/>
            <w:gridSpan w:val="3"/>
            <w:vAlign w:val="center"/>
          </w:tcPr>
          <w:p w14:paraId="73B9E321" w14:textId="77777777" w:rsidR="00F01B0B" w:rsidRPr="00500DC1" w:rsidRDefault="00F01B0B" w:rsidP="002524BD">
            <w:pPr>
              <w:pStyle w:val="SemEspaamento"/>
            </w:pPr>
            <w:r w:rsidRPr="00500DC1">
              <w:t>Sumário</w:t>
            </w:r>
          </w:p>
        </w:tc>
      </w:tr>
      <w:tr w:rsidR="004551C7" w14:paraId="4913A2FC" w14:textId="77777777" w:rsidTr="00D87A25">
        <w:trPr>
          <w:cantSplit/>
          <w:trHeight w:hRule="exact" w:val="1134"/>
        </w:trPr>
        <w:tc>
          <w:tcPr>
            <w:tcW w:w="8793" w:type="dxa"/>
            <w:gridSpan w:val="3"/>
            <w:vAlign w:val="center"/>
          </w:tcPr>
          <w:p w14:paraId="12096360" w14:textId="77777777" w:rsidR="00F01B0B" w:rsidRPr="00500DC1" w:rsidRDefault="00F01B0B" w:rsidP="002524BD">
            <w:pPr>
              <w:pStyle w:val="SemEspaamento"/>
            </w:pPr>
            <w:r w:rsidRPr="00500DC1">
              <w:t>Este caso de uso descreve os passos percorridos pelo ator para a manutenção de informações sobre filmes e suas cópias.</w:t>
            </w:r>
          </w:p>
        </w:tc>
      </w:tr>
      <w:tr w:rsidR="004551C7" w14:paraId="3D693BC8" w14:textId="77777777" w:rsidTr="00D87A25">
        <w:trPr>
          <w:cantSplit/>
        </w:trPr>
        <w:tc>
          <w:tcPr>
            <w:tcW w:w="4390" w:type="dxa"/>
            <w:gridSpan w:val="2"/>
            <w:vAlign w:val="center"/>
          </w:tcPr>
          <w:p w14:paraId="6DB3A6FA" w14:textId="77777777" w:rsidR="00F01B0B" w:rsidRPr="00500DC1" w:rsidRDefault="00F01B0B" w:rsidP="002524BD">
            <w:pPr>
              <w:pStyle w:val="SemEspaamento"/>
            </w:pPr>
            <w:r w:rsidRPr="00500DC1">
              <w:t>Ator Principal</w:t>
            </w:r>
          </w:p>
        </w:tc>
        <w:tc>
          <w:tcPr>
            <w:tcW w:w="4403" w:type="dxa"/>
            <w:vAlign w:val="center"/>
          </w:tcPr>
          <w:p w14:paraId="2019B836" w14:textId="77777777" w:rsidR="00F01B0B" w:rsidRPr="00500DC1" w:rsidRDefault="00F01B0B" w:rsidP="002524BD">
            <w:pPr>
              <w:pStyle w:val="SemEspaamento"/>
            </w:pPr>
            <w:r w:rsidRPr="00500DC1">
              <w:t>Ator Secundário</w:t>
            </w:r>
          </w:p>
        </w:tc>
      </w:tr>
      <w:tr w:rsidR="004551C7" w14:paraId="43BA8348" w14:textId="77777777" w:rsidTr="00D87A25">
        <w:trPr>
          <w:cantSplit/>
          <w:trHeight w:hRule="exact" w:val="567"/>
        </w:trPr>
        <w:tc>
          <w:tcPr>
            <w:tcW w:w="4390" w:type="dxa"/>
            <w:gridSpan w:val="2"/>
            <w:vAlign w:val="center"/>
          </w:tcPr>
          <w:p w14:paraId="04F6F149" w14:textId="77777777" w:rsidR="00F01B0B" w:rsidRPr="00500DC1" w:rsidRDefault="00F01B0B" w:rsidP="002524BD">
            <w:pPr>
              <w:pStyle w:val="SemEspaamento"/>
            </w:pPr>
            <w:r w:rsidRPr="00500DC1">
              <w:t>Atendente</w:t>
            </w:r>
          </w:p>
        </w:tc>
        <w:tc>
          <w:tcPr>
            <w:tcW w:w="4403" w:type="dxa"/>
            <w:vAlign w:val="center"/>
          </w:tcPr>
          <w:p w14:paraId="1093320C" w14:textId="77777777" w:rsidR="00F01B0B" w:rsidRPr="00500DC1" w:rsidRDefault="00F01B0B" w:rsidP="002524BD">
            <w:pPr>
              <w:pStyle w:val="SemEspaamento"/>
            </w:pPr>
          </w:p>
        </w:tc>
      </w:tr>
      <w:tr w:rsidR="004551C7" w14:paraId="10CD09B4" w14:textId="77777777" w:rsidTr="00D87A25">
        <w:trPr>
          <w:cantSplit/>
        </w:trPr>
        <w:tc>
          <w:tcPr>
            <w:tcW w:w="8793" w:type="dxa"/>
            <w:gridSpan w:val="3"/>
            <w:vAlign w:val="center"/>
          </w:tcPr>
          <w:p w14:paraId="15AD1290" w14:textId="77777777" w:rsidR="00F01B0B" w:rsidRPr="00500DC1" w:rsidRDefault="00F01B0B" w:rsidP="002524BD">
            <w:pPr>
              <w:pStyle w:val="SemEspaamento"/>
            </w:pPr>
            <w:r w:rsidRPr="00500DC1">
              <w:t>Pré-condições</w:t>
            </w:r>
          </w:p>
        </w:tc>
      </w:tr>
      <w:tr w:rsidR="004551C7" w14:paraId="22705274" w14:textId="77777777" w:rsidTr="00D87A25">
        <w:trPr>
          <w:cantSplit/>
          <w:trHeight w:hRule="exact" w:val="851"/>
        </w:trPr>
        <w:tc>
          <w:tcPr>
            <w:tcW w:w="8793" w:type="dxa"/>
            <w:gridSpan w:val="3"/>
            <w:vAlign w:val="center"/>
          </w:tcPr>
          <w:p w14:paraId="45648EEB" w14:textId="77777777" w:rsidR="00F01B0B" w:rsidRPr="00500DC1" w:rsidRDefault="00F01B0B" w:rsidP="002524BD">
            <w:pPr>
              <w:pStyle w:val="SemEspaamento"/>
            </w:pPr>
            <w:r w:rsidRPr="00500DC1">
              <w:t>Atendente deve estar logado no sistema no módulo de filmes.</w:t>
            </w:r>
          </w:p>
        </w:tc>
      </w:tr>
    </w:tbl>
    <w:p w14:paraId="48EBD383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28"/>
        <w:gridCol w:w="4256"/>
      </w:tblGrid>
      <w:tr w:rsidR="00F01B0B" w14:paraId="131590E0" w14:textId="77777777" w:rsidTr="00500DC1">
        <w:tc>
          <w:tcPr>
            <w:tcW w:w="8784" w:type="dxa"/>
            <w:gridSpan w:val="2"/>
          </w:tcPr>
          <w:p w14:paraId="1A1E2F9E" w14:textId="77777777" w:rsidR="00F01B0B" w:rsidRPr="00500DC1" w:rsidRDefault="00F01B0B" w:rsidP="002524BD">
            <w:pPr>
              <w:pStyle w:val="SemEspaamento"/>
            </w:pPr>
            <w:r w:rsidRPr="00500DC1">
              <w:t>Fluxo Principal</w:t>
            </w:r>
          </w:p>
        </w:tc>
      </w:tr>
      <w:tr w:rsidR="00F01B0B" w14:paraId="761CBD71" w14:textId="77777777" w:rsidTr="00500DC1">
        <w:tc>
          <w:tcPr>
            <w:tcW w:w="4528" w:type="dxa"/>
            <w:tcBorders>
              <w:bottom w:val="single" w:sz="4" w:space="0" w:color="auto"/>
            </w:tcBorders>
          </w:tcPr>
          <w:p w14:paraId="3D639800" w14:textId="77777777" w:rsidR="00F01B0B" w:rsidRPr="00500DC1" w:rsidRDefault="00F01B0B" w:rsidP="002524BD">
            <w:pPr>
              <w:pStyle w:val="SemEspaamento"/>
            </w:pPr>
            <w:r w:rsidRPr="00500DC1">
              <w:t>Ator (atendente)</w:t>
            </w:r>
          </w:p>
        </w:tc>
        <w:tc>
          <w:tcPr>
            <w:tcW w:w="4256" w:type="dxa"/>
            <w:tcBorders>
              <w:bottom w:val="single" w:sz="4" w:space="0" w:color="auto"/>
            </w:tcBorders>
          </w:tcPr>
          <w:p w14:paraId="30CAFB70" w14:textId="77777777" w:rsidR="00F01B0B" w:rsidRPr="00500DC1" w:rsidRDefault="00F01B0B" w:rsidP="002524BD">
            <w:pPr>
              <w:pStyle w:val="SemEspaamento"/>
            </w:pPr>
            <w:r w:rsidRPr="00500DC1">
              <w:t>Sistema</w:t>
            </w:r>
          </w:p>
        </w:tc>
      </w:tr>
      <w:tr w:rsidR="00F01B0B" w14:paraId="3AD594A3" w14:textId="77777777" w:rsidTr="00500DC1">
        <w:tc>
          <w:tcPr>
            <w:tcW w:w="45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79C9C60" w14:textId="77777777" w:rsidR="00F01B0B" w:rsidRPr="00500DC1" w:rsidRDefault="00F01B0B" w:rsidP="002524BD">
            <w:pPr>
              <w:pStyle w:val="SemEspaamento"/>
            </w:pPr>
            <w:r w:rsidRPr="00500DC1">
              <w:t>1. Informa o registro de um novo filme informando parte de seu nome.</w:t>
            </w:r>
          </w:p>
        </w:tc>
        <w:tc>
          <w:tcPr>
            <w:tcW w:w="4256" w:type="dxa"/>
            <w:tcBorders>
              <w:left w:val="single" w:sz="4" w:space="0" w:color="auto"/>
              <w:bottom w:val="nil"/>
            </w:tcBorders>
          </w:tcPr>
          <w:p w14:paraId="5E27E052" w14:textId="77777777" w:rsidR="00F01B0B" w:rsidRPr="00500DC1" w:rsidRDefault="00F01B0B" w:rsidP="002524BD">
            <w:pPr>
              <w:pStyle w:val="SemEspaamento"/>
            </w:pPr>
            <w:r w:rsidRPr="00500DC1">
              <w:t>2. Verifica a existência do filme, caso encontrado executa o fluxo alternativo cadastrar cópias, caso contrário solicita os demais dados do filme.</w:t>
            </w:r>
          </w:p>
        </w:tc>
      </w:tr>
      <w:tr w:rsidR="00F01B0B" w14:paraId="4DD984E7" w14:textId="77777777" w:rsidTr="00500DC1">
        <w:tc>
          <w:tcPr>
            <w:tcW w:w="45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EB40BCE" w14:textId="77777777" w:rsidR="00F01B0B" w:rsidRPr="00500DC1" w:rsidRDefault="00F01B0B" w:rsidP="002524BD">
            <w:pPr>
              <w:pStyle w:val="SemEspaamento"/>
            </w:pPr>
            <w:r w:rsidRPr="00500DC1">
              <w:t>3. Informa dados solicitados</w:t>
            </w:r>
          </w:p>
        </w:tc>
        <w:tc>
          <w:tcPr>
            <w:tcW w:w="4256" w:type="dxa"/>
            <w:tcBorders>
              <w:top w:val="nil"/>
              <w:left w:val="single" w:sz="4" w:space="0" w:color="auto"/>
              <w:bottom w:val="nil"/>
            </w:tcBorders>
          </w:tcPr>
          <w:p w14:paraId="4C35A877" w14:textId="77777777" w:rsidR="00F01B0B" w:rsidRPr="00500DC1" w:rsidRDefault="00F01B0B" w:rsidP="002524BD">
            <w:pPr>
              <w:pStyle w:val="SemEspaamento"/>
            </w:pPr>
            <w:r w:rsidRPr="00500DC1">
              <w:t>4. Valida as informações fornecidas, caso sejam inválidas solicita correção e retorna ao passo 3.</w:t>
            </w:r>
          </w:p>
          <w:p w14:paraId="418CB3C6" w14:textId="77777777" w:rsidR="00F01B0B" w:rsidRPr="00500DC1" w:rsidRDefault="00F01B0B" w:rsidP="002524BD">
            <w:pPr>
              <w:pStyle w:val="SemEspaamento"/>
            </w:pPr>
            <w:r w:rsidRPr="00500DC1">
              <w:lastRenderedPageBreak/>
              <w:t>5. Grava os dados do filme e o caso de uso se encerra.</w:t>
            </w:r>
          </w:p>
        </w:tc>
      </w:tr>
      <w:tr w:rsidR="00F01B0B" w14:paraId="3978FE28" w14:textId="77777777" w:rsidTr="00500DC1">
        <w:tc>
          <w:tcPr>
            <w:tcW w:w="4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C60D2" w14:textId="77777777" w:rsidR="00F01B0B" w:rsidRPr="00500DC1" w:rsidRDefault="00F01B0B" w:rsidP="002524BD">
            <w:pPr>
              <w:pStyle w:val="SemEspaamento"/>
            </w:pPr>
          </w:p>
        </w:tc>
        <w:tc>
          <w:tcPr>
            <w:tcW w:w="4256" w:type="dxa"/>
            <w:tcBorders>
              <w:top w:val="nil"/>
              <w:left w:val="single" w:sz="4" w:space="0" w:color="auto"/>
            </w:tcBorders>
          </w:tcPr>
          <w:p w14:paraId="37AB1608" w14:textId="77777777" w:rsidR="00F01B0B" w:rsidRPr="00500DC1" w:rsidRDefault="00F01B0B" w:rsidP="002524BD">
            <w:pPr>
              <w:pStyle w:val="SemEspaamento"/>
            </w:pPr>
          </w:p>
        </w:tc>
      </w:tr>
    </w:tbl>
    <w:p w14:paraId="71BB28C8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31"/>
        <w:gridCol w:w="4253"/>
      </w:tblGrid>
      <w:tr w:rsidR="00F01B0B" w14:paraId="2B480758" w14:textId="77777777" w:rsidTr="00500DC1">
        <w:tc>
          <w:tcPr>
            <w:tcW w:w="8784" w:type="dxa"/>
            <w:gridSpan w:val="2"/>
          </w:tcPr>
          <w:p w14:paraId="34188235" w14:textId="77777777" w:rsidR="00F01B0B" w:rsidRPr="00500DC1" w:rsidRDefault="00F01B0B" w:rsidP="002524BD">
            <w:pPr>
              <w:pStyle w:val="SemEspaamento"/>
            </w:pPr>
            <w:r w:rsidRPr="00500DC1">
              <w:t>Fluxo Alternativo 01 – Consultar Filme</w:t>
            </w:r>
          </w:p>
        </w:tc>
      </w:tr>
      <w:tr w:rsidR="00F01B0B" w14:paraId="28497B27" w14:textId="77777777" w:rsidTr="00500DC1">
        <w:tc>
          <w:tcPr>
            <w:tcW w:w="4531" w:type="dxa"/>
            <w:tcBorders>
              <w:bottom w:val="single" w:sz="4" w:space="0" w:color="auto"/>
            </w:tcBorders>
          </w:tcPr>
          <w:p w14:paraId="054E7784" w14:textId="77777777" w:rsidR="00F01B0B" w:rsidRPr="00500DC1" w:rsidRDefault="00F01B0B" w:rsidP="002524BD">
            <w:pPr>
              <w:pStyle w:val="SemEspaamento"/>
            </w:pPr>
            <w:r w:rsidRPr="00500DC1">
              <w:t>Ator (atendente)</w:t>
            </w:r>
          </w:p>
        </w:tc>
        <w:tc>
          <w:tcPr>
            <w:tcW w:w="4253" w:type="dxa"/>
            <w:tcBorders>
              <w:bottom w:val="single" w:sz="4" w:space="0" w:color="auto"/>
            </w:tcBorders>
          </w:tcPr>
          <w:p w14:paraId="2E4BAD70" w14:textId="77777777" w:rsidR="00F01B0B" w:rsidRPr="00500DC1" w:rsidRDefault="00F01B0B" w:rsidP="002524BD">
            <w:pPr>
              <w:pStyle w:val="SemEspaamento"/>
            </w:pPr>
            <w:r w:rsidRPr="00500DC1">
              <w:t>Sistema</w:t>
            </w:r>
          </w:p>
        </w:tc>
      </w:tr>
      <w:tr w:rsidR="00F01B0B" w14:paraId="1BE58C3A" w14:textId="77777777" w:rsidTr="00500DC1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6065C5D" w14:textId="77777777" w:rsidR="00F01B0B" w:rsidRPr="00500DC1" w:rsidRDefault="00F01B0B" w:rsidP="002524BD">
            <w:pPr>
              <w:pStyle w:val="SemEspaamento"/>
            </w:pPr>
            <w:r w:rsidRPr="00500DC1">
              <w:t>1. Informa a consulta de um filme informando uma de suas características.</w:t>
            </w:r>
          </w:p>
        </w:tc>
        <w:tc>
          <w:tcPr>
            <w:tcW w:w="4253" w:type="dxa"/>
            <w:tcBorders>
              <w:left w:val="single" w:sz="4" w:space="0" w:color="auto"/>
              <w:bottom w:val="nil"/>
            </w:tcBorders>
          </w:tcPr>
          <w:p w14:paraId="5D12236A" w14:textId="77777777" w:rsidR="00F01B0B" w:rsidRPr="00500DC1" w:rsidRDefault="00F01B0B" w:rsidP="002524BD">
            <w:pPr>
              <w:pStyle w:val="SemEspaamento"/>
            </w:pPr>
            <w:r w:rsidRPr="00500DC1">
              <w:t>2. Exibe uma relação de filmes com as características fornecidas.</w:t>
            </w:r>
          </w:p>
        </w:tc>
      </w:tr>
      <w:tr w:rsidR="00F01B0B" w14:paraId="404797DD" w14:textId="77777777" w:rsidTr="00500DC1">
        <w:tc>
          <w:tcPr>
            <w:tcW w:w="4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14411" w14:textId="77777777" w:rsidR="00F01B0B" w:rsidRPr="00500DC1" w:rsidRDefault="00F01B0B" w:rsidP="002524BD">
            <w:pPr>
              <w:pStyle w:val="SemEspaamento"/>
            </w:pPr>
            <w:r w:rsidRPr="00500DC1">
              <w:t>3. Indica o filme desejado.</w:t>
            </w:r>
          </w:p>
        </w:tc>
        <w:tc>
          <w:tcPr>
            <w:tcW w:w="4253" w:type="dxa"/>
            <w:tcBorders>
              <w:top w:val="nil"/>
              <w:left w:val="single" w:sz="4" w:space="0" w:color="auto"/>
            </w:tcBorders>
          </w:tcPr>
          <w:p w14:paraId="72DD2673" w14:textId="77777777" w:rsidR="00F01B0B" w:rsidRPr="00500DC1" w:rsidRDefault="00F01B0B" w:rsidP="002524BD">
            <w:pPr>
              <w:pStyle w:val="SemEspaamento"/>
            </w:pPr>
            <w:r w:rsidRPr="00500DC1">
              <w:t>4. Exibe detalhes do filme.</w:t>
            </w:r>
          </w:p>
          <w:p w14:paraId="291907A9" w14:textId="77777777" w:rsidR="00F01B0B" w:rsidRPr="00500DC1" w:rsidRDefault="00F01B0B" w:rsidP="002524BD">
            <w:pPr>
              <w:pStyle w:val="SemEspaamento"/>
            </w:pPr>
            <w:r w:rsidRPr="00500DC1">
              <w:t>5. O caso de uso se encerra.</w:t>
            </w:r>
          </w:p>
        </w:tc>
      </w:tr>
    </w:tbl>
    <w:p w14:paraId="1599DF57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52"/>
        <w:gridCol w:w="4432"/>
      </w:tblGrid>
      <w:tr w:rsidR="00F01B0B" w14:paraId="382F5D2D" w14:textId="77777777" w:rsidTr="00500DC1">
        <w:tc>
          <w:tcPr>
            <w:tcW w:w="8784" w:type="dxa"/>
            <w:gridSpan w:val="2"/>
          </w:tcPr>
          <w:p w14:paraId="4B19CF37" w14:textId="77777777" w:rsidR="00F01B0B" w:rsidRPr="00500DC1" w:rsidRDefault="00F01B0B" w:rsidP="002524BD">
            <w:pPr>
              <w:pStyle w:val="SemEspaamento"/>
            </w:pPr>
            <w:r w:rsidRPr="00500DC1">
              <w:t>Fluxo Exceção 02 – Alterar Filme</w:t>
            </w:r>
          </w:p>
        </w:tc>
      </w:tr>
      <w:tr w:rsidR="00F01B0B" w14:paraId="0CAC8362" w14:textId="77777777" w:rsidTr="00500DC1">
        <w:tc>
          <w:tcPr>
            <w:tcW w:w="4352" w:type="dxa"/>
            <w:tcBorders>
              <w:bottom w:val="single" w:sz="4" w:space="0" w:color="auto"/>
            </w:tcBorders>
          </w:tcPr>
          <w:p w14:paraId="0C166C48" w14:textId="77777777" w:rsidR="00F01B0B" w:rsidRPr="00500DC1" w:rsidRDefault="00F01B0B" w:rsidP="002524BD">
            <w:pPr>
              <w:pStyle w:val="SemEspaamento"/>
            </w:pPr>
            <w:r w:rsidRPr="00500DC1">
              <w:t>Ator (atendente)</w:t>
            </w:r>
          </w:p>
        </w:tc>
        <w:tc>
          <w:tcPr>
            <w:tcW w:w="4432" w:type="dxa"/>
            <w:tcBorders>
              <w:bottom w:val="single" w:sz="4" w:space="0" w:color="auto"/>
            </w:tcBorders>
          </w:tcPr>
          <w:p w14:paraId="5344ACF8" w14:textId="77777777" w:rsidR="00F01B0B" w:rsidRPr="00500DC1" w:rsidRDefault="00F01B0B" w:rsidP="002524BD">
            <w:pPr>
              <w:pStyle w:val="SemEspaamento"/>
            </w:pPr>
            <w:r w:rsidRPr="00500DC1">
              <w:t>Sistema</w:t>
            </w:r>
          </w:p>
        </w:tc>
      </w:tr>
      <w:tr w:rsidR="00F01B0B" w14:paraId="1731DC99" w14:textId="77777777" w:rsidTr="00500DC1">
        <w:tc>
          <w:tcPr>
            <w:tcW w:w="43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138FF8C" w14:textId="77777777" w:rsidR="00F01B0B" w:rsidRPr="00500DC1" w:rsidRDefault="00F01B0B" w:rsidP="002524BD">
            <w:pPr>
              <w:pStyle w:val="SemEspaamento"/>
            </w:pPr>
            <w:r w:rsidRPr="00500DC1">
              <w:t>1. Informa a alteração de dados de um filme.</w:t>
            </w:r>
          </w:p>
        </w:tc>
        <w:tc>
          <w:tcPr>
            <w:tcW w:w="4432" w:type="dxa"/>
            <w:tcBorders>
              <w:left w:val="single" w:sz="4" w:space="0" w:color="auto"/>
              <w:bottom w:val="nil"/>
            </w:tcBorders>
          </w:tcPr>
          <w:p w14:paraId="12B07980" w14:textId="77777777" w:rsidR="00F01B0B" w:rsidRPr="00500DC1" w:rsidRDefault="00F01B0B" w:rsidP="002524BD">
            <w:pPr>
              <w:pStyle w:val="SemEspaamento"/>
            </w:pPr>
            <w:r w:rsidRPr="00500DC1">
              <w:t>2. Executa o fluxo alternativo consultar filme até o passo 4 e solicita as alterações.</w:t>
            </w:r>
          </w:p>
        </w:tc>
      </w:tr>
      <w:tr w:rsidR="00F01B0B" w14:paraId="5AE27F8C" w14:textId="77777777" w:rsidTr="00500DC1">
        <w:tc>
          <w:tcPr>
            <w:tcW w:w="43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89CCA" w14:textId="77777777" w:rsidR="00F01B0B" w:rsidRPr="00500DC1" w:rsidRDefault="00F01B0B" w:rsidP="002524BD">
            <w:pPr>
              <w:pStyle w:val="SemEspaamento"/>
            </w:pPr>
            <w:r w:rsidRPr="00500DC1">
              <w:t>3. Modifica os dados desejados e confirma.</w:t>
            </w:r>
          </w:p>
        </w:tc>
        <w:tc>
          <w:tcPr>
            <w:tcW w:w="4432" w:type="dxa"/>
            <w:tcBorders>
              <w:top w:val="nil"/>
              <w:left w:val="single" w:sz="4" w:space="0" w:color="auto"/>
            </w:tcBorders>
          </w:tcPr>
          <w:p w14:paraId="6CD3EEF6" w14:textId="77777777" w:rsidR="00F01B0B" w:rsidRPr="00500DC1" w:rsidRDefault="00F01B0B" w:rsidP="002524BD">
            <w:pPr>
              <w:pStyle w:val="SemEspaamento"/>
            </w:pPr>
            <w:r w:rsidRPr="00500DC1">
              <w:t>4. Valida as informações fornecidas, caso sejam inválidas solicita correção e retorna ao passo 3.</w:t>
            </w:r>
          </w:p>
          <w:p w14:paraId="19833DB1" w14:textId="77777777" w:rsidR="00F01B0B" w:rsidRPr="00500DC1" w:rsidRDefault="00F01B0B" w:rsidP="002524BD">
            <w:pPr>
              <w:pStyle w:val="SemEspaamento"/>
            </w:pPr>
            <w:r w:rsidRPr="00500DC1">
              <w:t>5. Grava os dados do filme e o caso de uso se encerra.</w:t>
            </w:r>
          </w:p>
        </w:tc>
      </w:tr>
    </w:tbl>
    <w:p w14:paraId="3E440C4E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22"/>
        <w:gridCol w:w="4262"/>
      </w:tblGrid>
      <w:tr w:rsidR="00F01B0B" w14:paraId="2A41EF5A" w14:textId="77777777" w:rsidTr="00500DC1">
        <w:tc>
          <w:tcPr>
            <w:tcW w:w="8784" w:type="dxa"/>
            <w:gridSpan w:val="2"/>
          </w:tcPr>
          <w:p w14:paraId="5398DC22" w14:textId="77777777" w:rsidR="00F01B0B" w:rsidRPr="00500DC1" w:rsidRDefault="00F01B0B" w:rsidP="002524BD">
            <w:pPr>
              <w:pStyle w:val="SemEspaamento"/>
            </w:pPr>
            <w:r w:rsidRPr="00500DC1">
              <w:t>Fluxo Alternativo 03 – Registrar Cópia</w:t>
            </w:r>
          </w:p>
        </w:tc>
      </w:tr>
      <w:tr w:rsidR="00F01B0B" w14:paraId="00B398FF" w14:textId="77777777" w:rsidTr="00500DC1">
        <w:tc>
          <w:tcPr>
            <w:tcW w:w="4522" w:type="dxa"/>
            <w:tcBorders>
              <w:bottom w:val="single" w:sz="4" w:space="0" w:color="auto"/>
            </w:tcBorders>
          </w:tcPr>
          <w:p w14:paraId="3E8811DB" w14:textId="77777777" w:rsidR="00F01B0B" w:rsidRPr="00500DC1" w:rsidRDefault="00F01B0B" w:rsidP="002524BD">
            <w:pPr>
              <w:pStyle w:val="SemEspaamento"/>
            </w:pPr>
            <w:r w:rsidRPr="00500DC1">
              <w:t>Ator (atendente)</w:t>
            </w:r>
          </w:p>
        </w:tc>
        <w:tc>
          <w:tcPr>
            <w:tcW w:w="4262" w:type="dxa"/>
            <w:tcBorders>
              <w:bottom w:val="single" w:sz="4" w:space="0" w:color="auto"/>
            </w:tcBorders>
          </w:tcPr>
          <w:p w14:paraId="0521E750" w14:textId="77777777" w:rsidR="00F01B0B" w:rsidRPr="00500DC1" w:rsidRDefault="00F01B0B" w:rsidP="002524BD">
            <w:pPr>
              <w:pStyle w:val="SemEspaamento"/>
            </w:pPr>
            <w:r w:rsidRPr="00500DC1">
              <w:t>Sistema</w:t>
            </w:r>
          </w:p>
        </w:tc>
      </w:tr>
      <w:tr w:rsidR="00F01B0B" w14:paraId="65CE79E5" w14:textId="77777777" w:rsidTr="00500DC1">
        <w:tc>
          <w:tcPr>
            <w:tcW w:w="452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5011335" w14:textId="77777777" w:rsidR="00F01B0B" w:rsidRPr="00500DC1" w:rsidRDefault="00F01B0B" w:rsidP="002524BD">
            <w:pPr>
              <w:pStyle w:val="SemEspaamento"/>
            </w:pPr>
            <w:r w:rsidRPr="00500DC1">
              <w:t>1. Executa o fluxo principal até o passo 2.</w:t>
            </w:r>
          </w:p>
        </w:tc>
        <w:tc>
          <w:tcPr>
            <w:tcW w:w="4262" w:type="dxa"/>
            <w:tcBorders>
              <w:left w:val="single" w:sz="4" w:space="0" w:color="auto"/>
              <w:bottom w:val="nil"/>
            </w:tcBorders>
          </w:tcPr>
          <w:p w14:paraId="154A7DF2" w14:textId="77777777" w:rsidR="00F01B0B" w:rsidRPr="00500DC1" w:rsidRDefault="00F01B0B" w:rsidP="002524BD">
            <w:pPr>
              <w:pStyle w:val="SemEspaamento"/>
            </w:pPr>
            <w:r w:rsidRPr="00500DC1">
              <w:t>2. Solicita a quantidade de cópias a serem registradas.</w:t>
            </w:r>
          </w:p>
        </w:tc>
      </w:tr>
      <w:tr w:rsidR="00F01B0B" w14:paraId="09640383" w14:textId="77777777" w:rsidTr="00500DC1">
        <w:tc>
          <w:tcPr>
            <w:tcW w:w="4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743FA" w14:textId="77777777" w:rsidR="00F01B0B" w:rsidRPr="00500DC1" w:rsidRDefault="00F01B0B" w:rsidP="002524BD">
            <w:pPr>
              <w:pStyle w:val="SemEspaamento"/>
            </w:pPr>
            <w:r w:rsidRPr="00500DC1">
              <w:t>3. Fornece a informação solicitada.</w:t>
            </w:r>
          </w:p>
        </w:tc>
        <w:tc>
          <w:tcPr>
            <w:tcW w:w="4262" w:type="dxa"/>
            <w:tcBorders>
              <w:top w:val="nil"/>
              <w:left w:val="single" w:sz="4" w:space="0" w:color="auto"/>
            </w:tcBorders>
          </w:tcPr>
          <w:p w14:paraId="2667AE8E" w14:textId="77777777" w:rsidR="00F01B0B" w:rsidRPr="00500DC1" w:rsidRDefault="00F01B0B" w:rsidP="002524BD">
            <w:pPr>
              <w:pStyle w:val="SemEspaamento"/>
            </w:pPr>
            <w:r w:rsidRPr="00500DC1">
              <w:t>4. Atualiza a quantidade de cópias do filme.</w:t>
            </w:r>
          </w:p>
          <w:p w14:paraId="72A0442A" w14:textId="77777777" w:rsidR="00F01B0B" w:rsidRPr="00500DC1" w:rsidRDefault="00F01B0B" w:rsidP="002524BD">
            <w:pPr>
              <w:pStyle w:val="SemEspaamento"/>
            </w:pPr>
            <w:r w:rsidRPr="00500DC1">
              <w:t>5. Emite uma relação de identificadores para as cópias e o caso de uso se encerra.</w:t>
            </w:r>
          </w:p>
        </w:tc>
      </w:tr>
    </w:tbl>
    <w:p w14:paraId="5CE75CA1" w14:textId="77777777" w:rsidR="00F01B0B" w:rsidRDefault="00F01B0B" w:rsidP="00F01B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27"/>
        <w:gridCol w:w="4257"/>
      </w:tblGrid>
      <w:tr w:rsidR="00F01B0B" w14:paraId="5B56BDBE" w14:textId="77777777" w:rsidTr="00500DC1">
        <w:tc>
          <w:tcPr>
            <w:tcW w:w="8784" w:type="dxa"/>
            <w:gridSpan w:val="2"/>
          </w:tcPr>
          <w:p w14:paraId="32D9747D" w14:textId="77777777" w:rsidR="00F01B0B" w:rsidRPr="00500DC1" w:rsidRDefault="00F01B0B" w:rsidP="002524BD">
            <w:pPr>
              <w:pStyle w:val="SemEspaamento"/>
            </w:pPr>
            <w:r w:rsidRPr="00500DC1">
              <w:t>Fluxo Alternativo 04 – Excluir Filme</w:t>
            </w:r>
          </w:p>
        </w:tc>
      </w:tr>
      <w:tr w:rsidR="00F01B0B" w14:paraId="553BA604" w14:textId="77777777" w:rsidTr="00500DC1">
        <w:tc>
          <w:tcPr>
            <w:tcW w:w="4527" w:type="dxa"/>
            <w:tcBorders>
              <w:bottom w:val="single" w:sz="4" w:space="0" w:color="auto"/>
            </w:tcBorders>
          </w:tcPr>
          <w:p w14:paraId="29BA162A" w14:textId="77777777" w:rsidR="00F01B0B" w:rsidRPr="00500DC1" w:rsidRDefault="00F01B0B" w:rsidP="002524BD">
            <w:pPr>
              <w:pStyle w:val="SemEspaamento"/>
            </w:pPr>
            <w:r w:rsidRPr="00500DC1">
              <w:t>Ator (atendente)</w:t>
            </w:r>
          </w:p>
        </w:tc>
        <w:tc>
          <w:tcPr>
            <w:tcW w:w="4257" w:type="dxa"/>
            <w:tcBorders>
              <w:bottom w:val="single" w:sz="4" w:space="0" w:color="auto"/>
            </w:tcBorders>
          </w:tcPr>
          <w:p w14:paraId="62F11190" w14:textId="77777777" w:rsidR="00F01B0B" w:rsidRPr="00500DC1" w:rsidRDefault="00F01B0B" w:rsidP="002524BD">
            <w:pPr>
              <w:pStyle w:val="SemEspaamento"/>
            </w:pPr>
            <w:r w:rsidRPr="00500DC1">
              <w:t>Sistema</w:t>
            </w:r>
          </w:p>
        </w:tc>
      </w:tr>
      <w:tr w:rsidR="00F01B0B" w14:paraId="12EA66C9" w14:textId="77777777" w:rsidTr="00500DC1">
        <w:tc>
          <w:tcPr>
            <w:tcW w:w="45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C5CC616" w14:textId="77777777" w:rsidR="00F01B0B" w:rsidRPr="00500DC1" w:rsidRDefault="00F01B0B" w:rsidP="002524BD">
            <w:pPr>
              <w:pStyle w:val="SemEspaamento"/>
            </w:pPr>
            <w:r w:rsidRPr="00500DC1">
              <w:t>1. informa a exclusão de um filme.</w:t>
            </w:r>
          </w:p>
        </w:tc>
        <w:tc>
          <w:tcPr>
            <w:tcW w:w="4257" w:type="dxa"/>
            <w:tcBorders>
              <w:left w:val="single" w:sz="4" w:space="0" w:color="auto"/>
              <w:bottom w:val="nil"/>
            </w:tcBorders>
          </w:tcPr>
          <w:p w14:paraId="3E2823A4" w14:textId="77777777" w:rsidR="00F01B0B" w:rsidRPr="00500DC1" w:rsidRDefault="00F01B0B" w:rsidP="002524BD">
            <w:pPr>
              <w:pStyle w:val="SemEspaamento"/>
            </w:pPr>
            <w:r w:rsidRPr="00500DC1">
              <w:t>2. Executa o fluxo alternativo consultar filme até o passo 3.</w:t>
            </w:r>
          </w:p>
          <w:p w14:paraId="24EC28EA" w14:textId="77777777" w:rsidR="00F01B0B" w:rsidRPr="00500DC1" w:rsidRDefault="00F01B0B" w:rsidP="002524BD">
            <w:pPr>
              <w:pStyle w:val="SemEspaamento"/>
            </w:pPr>
            <w:r w:rsidRPr="00500DC1">
              <w:t>3. Verifica se já houve alguma locação para o filme, caso em que a exclusão não poderá ser efetivada. Caso não exista locação relacionada ao filme solicita confirmação.</w:t>
            </w:r>
          </w:p>
        </w:tc>
      </w:tr>
      <w:tr w:rsidR="00F01B0B" w14:paraId="20579132" w14:textId="77777777" w:rsidTr="00500DC1">
        <w:tc>
          <w:tcPr>
            <w:tcW w:w="4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5F553" w14:textId="77777777" w:rsidR="00F01B0B" w:rsidRPr="00500DC1" w:rsidRDefault="00F01B0B" w:rsidP="002524BD">
            <w:pPr>
              <w:pStyle w:val="SemEspaamento"/>
            </w:pPr>
            <w:r w:rsidRPr="00500DC1">
              <w:t>4. Confirma exclusão.</w:t>
            </w:r>
          </w:p>
        </w:tc>
        <w:tc>
          <w:tcPr>
            <w:tcW w:w="4257" w:type="dxa"/>
            <w:tcBorders>
              <w:top w:val="nil"/>
              <w:left w:val="single" w:sz="4" w:space="0" w:color="auto"/>
            </w:tcBorders>
          </w:tcPr>
          <w:p w14:paraId="595155DB" w14:textId="77777777" w:rsidR="00F01B0B" w:rsidRPr="00500DC1" w:rsidRDefault="00F01B0B" w:rsidP="002524BD">
            <w:pPr>
              <w:pStyle w:val="SemEspaamento"/>
            </w:pPr>
            <w:r w:rsidRPr="00500DC1">
              <w:t>4. Exclui o filme e suas cópias e o caso de uso se encerra.</w:t>
            </w:r>
          </w:p>
        </w:tc>
      </w:tr>
    </w:tbl>
    <w:p w14:paraId="5A69EE73" w14:textId="77777777" w:rsidR="00F01B0B" w:rsidRDefault="00F01B0B" w:rsidP="00F01B0B"/>
    <w:tbl>
      <w:tblPr>
        <w:tblW w:w="8793" w:type="dxa"/>
        <w:tblInd w:w="-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93"/>
      </w:tblGrid>
      <w:tr w:rsidR="004551C7" w14:paraId="141DBD37" w14:textId="77777777" w:rsidTr="00D87A25">
        <w:trPr>
          <w:cantSplit/>
          <w:trHeight w:val="511"/>
        </w:trPr>
        <w:tc>
          <w:tcPr>
            <w:tcW w:w="8793" w:type="dxa"/>
            <w:vAlign w:val="center"/>
          </w:tcPr>
          <w:p w14:paraId="2CED8FF7" w14:textId="77777777" w:rsidR="00F01B0B" w:rsidRDefault="00F01B0B" w:rsidP="002524BD">
            <w:pPr>
              <w:pStyle w:val="SemEspaamento"/>
            </w:pPr>
            <w:r w:rsidRPr="00500DC1">
              <w:t>Pós-condições</w:t>
            </w:r>
          </w:p>
          <w:p w14:paraId="30B8B692" w14:textId="77777777" w:rsidR="00500DC1" w:rsidRPr="00500DC1" w:rsidRDefault="00500DC1" w:rsidP="002524BD">
            <w:pPr>
              <w:pStyle w:val="SemEspaamento"/>
            </w:pPr>
          </w:p>
        </w:tc>
      </w:tr>
      <w:tr w:rsidR="00F01B0B" w14:paraId="5555E1E5" w14:textId="77777777" w:rsidTr="00D87A25">
        <w:trPr>
          <w:cantSplit/>
          <w:trHeight w:val="4060"/>
        </w:trPr>
        <w:tc>
          <w:tcPr>
            <w:tcW w:w="8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89173" w14:textId="77777777" w:rsidR="00F01B0B" w:rsidRPr="00500DC1" w:rsidRDefault="00F01B0B" w:rsidP="002524BD">
            <w:pPr>
              <w:pStyle w:val="SemEspaamento"/>
            </w:pPr>
            <w:r w:rsidRPr="00500DC1">
              <w:lastRenderedPageBreak/>
              <w:t>Fluxo principal:</w:t>
            </w:r>
          </w:p>
          <w:p w14:paraId="74A0A817" w14:textId="77777777" w:rsidR="00F01B0B" w:rsidRPr="00500DC1" w:rsidRDefault="00F01B0B" w:rsidP="002524BD">
            <w:pPr>
              <w:pStyle w:val="SemEspaamento"/>
            </w:pPr>
            <w:r w:rsidRPr="00500DC1">
              <w:t xml:space="preserve">  As informações de um novo filme foram gravadas no sistema.</w:t>
            </w:r>
          </w:p>
          <w:p w14:paraId="525D66DA" w14:textId="77777777" w:rsidR="00F01B0B" w:rsidRPr="00500DC1" w:rsidRDefault="00F01B0B" w:rsidP="002524BD">
            <w:pPr>
              <w:pStyle w:val="SemEspaamento"/>
            </w:pPr>
            <w:r w:rsidRPr="00500DC1">
              <w:t>Fluxo Alternativo 01 – Consultar Filme:</w:t>
            </w:r>
          </w:p>
          <w:p w14:paraId="643F93A2" w14:textId="77777777" w:rsidR="00F01B0B" w:rsidRPr="00500DC1" w:rsidRDefault="00F01B0B" w:rsidP="002524BD">
            <w:pPr>
              <w:pStyle w:val="SemEspaamento"/>
            </w:pPr>
            <w:r w:rsidRPr="00500DC1">
              <w:t xml:space="preserve">  Foram exibidos detalhes de um filme.</w:t>
            </w:r>
          </w:p>
          <w:p w14:paraId="760F90E7" w14:textId="77777777" w:rsidR="00F01B0B" w:rsidRPr="00500DC1" w:rsidRDefault="00F01B0B" w:rsidP="002524BD">
            <w:pPr>
              <w:pStyle w:val="SemEspaamento"/>
            </w:pPr>
          </w:p>
          <w:p w14:paraId="4E36F311" w14:textId="77777777" w:rsidR="00F01B0B" w:rsidRPr="00500DC1" w:rsidRDefault="00F01B0B" w:rsidP="002524BD">
            <w:pPr>
              <w:pStyle w:val="SemEspaamento"/>
            </w:pPr>
            <w:r w:rsidRPr="00500DC1">
              <w:t>Fluxo Alternativo 02 – Alterar Filme:</w:t>
            </w:r>
          </w:p>
          <w:p w14:paraId="2D17A479" w14:textId="77777777" w:rsidR="00F01B0B" w:rsidRPr="00500DC1" w:rsidRDefault="00F01B0B" w:rsidP="002524BD">
            <w:pPr>
              <w:pStyle w:val="SemEspaamento"/>
            </w:pPr>
            <w:r w:rsidRPr="00500DC1">
              <w:t xml:space="preserve">  As informações de um filme foram modificadas no sistema.</w:t>
            </w:r>
          </w:p>
          <w:p w14:paraId="7F0D92DD" w14:textId="77777777" w:rsidR="00F01B0B" w:rsidRPr="00500DC1" w:rsidRDefault="00F01B0B" w:rsidP="002524BD">
            <w:pPr>
              <w:pStyle w:val="SemEspaamento"/>
            </w:pPr>
          </w:p>
          <w:p w14:paraId="46C8317B" w14:textId="77777777" w:rsidR="00F01B0B" w:rsidRPr="00500DC1" w:rsidRDefault="00F01B0B" w:rsidP="002524BD">
            <w:pPr>
              <w:pStyle w:val="SemEspaamento"/>
            </w:pPr>
            <w:r w:rsidRPr="00500DC1">
              <w:t>Fluxo Alternativo 03 – Registrar Cópia:</w:t>
            </w:r>
          </w:p>
          <w:p w14:paraId="091F05A4" w14:textId="77777777" w:rsidR="00F01B0B" w:rsidRPr="00500DC1" w:rsidRDefault="00F01B0B" w:rsidP="002524BD">
            <w:pPr>
              <w:pStyle w:val="SemEspaamento"/>
            </w:pPr>
            <w:r w:rsidRPr="00500DC1">
              <w:t>Uma ou mais cópias de um filme foram adicionadas no sistema e foi emitida uma relação de identificadores das cópias.</w:t>
            </w:r>
          </w:p>
          <w:p w14:paraId="062822C6" w14:textId="77777777" w:rsidR="00F01B0B" w:rsidRPr="00500DC1" w:rsidRDefault="00F01B0B" w:rsidP="002524BD">
            <w:pPr>
              <w:pStyle w:val="SemEspaamento"/>
            </w:pPr>
          </w:p>
          <w:p w14:paraId="4CCAB044" w14:textId="77777777" w:rsidR="00F01B0B" w:rsidRPr="00500DC1" w:rsidRDefault="00F01B0B" w:rsidP="002524BD">
            <w:pPr>
              <w:pStyle w:val="SemEspaamento"/>
            </w:pPr>
            <w:r w:rsidRPr="00500DC1">
              <w:t>Fluxo Alternativo 04 – Excluir Filme:</w:t>
            </w:r>
          </w:p>
          <w:p w14:paraId="16D8EC3C" w14:textId="77777777" w:rsidR="00F01B0B" w:rsidRPr="00500DC1" w:rsidRDefault="00F01B0B" w:rsidP="002524BD">
            <w:pPr>
              <w:pStyle w:val="SemEspaamento"/>
            </w:pPr>
            <w:r w:rsidRPr="00500DC1">
              <w:t xml:space="preserve">  As informações de um filme e de suas cópias foram excluídas do sistema.</w:t>
            </w:r>
          </w:p>
          <w:p w14:paraId="1AEB70DF" w14:textId="77777777" w:rsidR="00F01B0B" w:rsidRPr="00500DC1" w:rsidRDefault="00F01B0B" w:rsidP="002524BD">
            <w:pPr>
              <w:pStyle w:val="SemEspaamento"/>
            </w:pPr>
          </w:p>
        </w:tc>
      </w:tr>
    </w:tbl>
    <w:p w14:paraId="5AC7E196" w14:textId="77777777" w:rsidR="00F01B0B" w:rsidRDefault="00F01B0B" w:rsidP="00F01B0B"/>
    <w:p w14:paraId="412617B3" w14:textId="77777777" w:rsidR="00F01B0B" w:rsidRPr="006905E4" w:rsidRDefault="006905E4" w:rsidP="007E29A7">
      <w:pPr>
        <w:pStyle w:val="Ttulo1"/>
      </w:pPr>
      <w:bookmarkStart w:id="22" w:name="_Toc206497602"/>
      <w:bookmarkStart w:id="23" w:name="_Toc8845650"/>
      <w:r w:rsidRPr="006905E4">
        <w:t>Protótipos de Tela</w:t>
      </w:r>
      <w:bookmarkEnd w:id="22"/>
      <w:bookmarkEnd w:id="23"/>
    </w:p>
    <w:p w14:paraId="6D68108E" w14:textId="77777777" w:rsidR="00F01B0B" w:rsidRPr="006E38D3" w:rsidRDefault="002524BD" w:rsidP="00062577">
      <w:pPr>
        <w:pStyle w:val="Corpodetexto"/>
      </w:pPr>
      <w:r>
        <w:t>Apresentar u</w:t>
      </w:r>
      <w:r w:rsidR="00F01B0B" w:rsidRPr="006E38D3">
        <w:t>ma visão inicial da utilização daquele caso de uso quando implementado</w:t>
      </w:r>
      <w:r w:rsidR="00B22440">
        <w:t>. Ver exemplo:</w:t>
      </w:r>
    </w:p>
    <w:p w14:paraId="4C501251" w14:textId="77777777" w:rsidR="00F01B0B" w:rsidRDefault="00B1238D" w:rsidP="00F01B0B">
      <w:r w:rsidRPr="00D657E4">
        <w:rPr>
          <w:noProof/>
        </w:rPr>
        <w:drawing>
          <wp:inline distT="0" distB="0" distL="0" distR="0" wp14:anchorId="34C2FE67" wp14:editId="37A68A63">
            <wp:extent cx="5248275" cy="33528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9BA5" w14:textId="77777777" w:rsidR="00F01B0B" w:rsidRPr="00500DC1" w:rsidRDefault="00F01B0B" w:rsidP="00A35ACC">
      <w:pPr>
        <w:pStyle w:val="Legenda"/>
      </w:pPr>
      <w:r w:rsidRPr="00500DC1">
        <w:t>Figur</w:t>
      </w:r>
      <w:r w:rsidR="00500DC1">
        <w:t>a</w:t>
      </w:r>
      <w:r w:rsidRPr="00500DC1">
        <w:t xml:space="preserve"> </w:t>
      </w:r>
      <w:r w:rsidR="000F6FB4" w:rsidRPr="00500DC1">
        <w:t>5</w:t>
      </w:r>
      <w:r w:rsidRPr="00500DC1">
        <w:t xml:space="preserve">: </w:t>
      </w:r>
      <w:r w:rsidR="00DA28E9">
        <w:t xml:space="preserve">Exemplo de </w:t>
      </w:r>
      <w:r w:rsidRPr="00500DC1">
        <w:t>Protótipo de Tela</w:t>
      </w:r>
      <w:r w:rsidR="00DA28E9">
        <w:t>.</w:t>
      </w:r>
    </w:p>
    <w:p w14:paraId="21EEEA33" w14:textId="77777777" w:rsidR="00F06B38" w:rsidRDefault="00F06B38" w:rsidP="006905E4">
      <w:pPr>
        <w:pStyle w:val="Ttulo1"/>
      </w:pPr>
      <w:bookmarkStart w:id="24" w:name="_Toc8845651"/>
      <w:r w:rsidRPr="003717F7">
        <w:t>Diagrama de Entidades e Relacionamentos</w:t>
      </w:r>
      <w:bookmarkEnd w:id="24"/>
    </w:p>
    <w:p w14:paraId="659B7786" w14:textId="77777777" w:rsidR="00500DC1" w:rsidRPr="00500DC1" w:rsidRDefault="00500DC1" w:rsidP="00500DC1">
      <w:pPr>
        <w:pStyle w:val="Corpodetexto"/>
      </w:pPr>
      <w:r>
        <w:t>Apresentar o DER. Pode ser montado com</w:t>
      </w:r>
      <w:r w:rsidRPr="00500DC1">
        <w:t xml:space="preserve"> o software </w:t>
      </w:r>
      <w:proofErr w:type="spellStart"/>
      <w:r w:rsidRPr="00500DC1">
        <w:t>brModelo</w:t>
      </w:r>
      <w:proofErr w:type="spellEnd"/>
      <w:r w:rsidRPr="00500DC1">
        <w:t xml:space="preserve"> (</w:t>
      </w:r>
      <w:hyperlink r:id="rId14" w:history="1">
        <w:r w:rsidRPr="00500DC1">
          <w:t>http://www.sis4.com/brModelo/index.html</w:t>
        </w:r>
      </w:hyperlink>
      <w:r w:rsidRPr="00500DC1">
        <w:t xml:space="preserve"> )</w:t>
      </w:r>
      <w:r>
        <w:t>. Ver exemplo:</w:t>
      </w:r>
    </w:p>
    <w:p w14:paraId="18453715" w14:textId="77777777" w:rsidR="000D0DDD" w:rsidRDefault="00B1238D" w:rsidP="000D0DDD">
      <w:pPr>
        <w:spacing w:line="240" w:lineRule="auto"/>
        <w:jc w:val="both"/>
        <w:rPr>
          <w:rFonts w:ascii="Verdana" w:hAnsi="Verdana"/>
          <w:szCs w:val="20"/>
        </w:rPr>
      </w:pPr>
      <w:r w:rsidRPr="00977A1B">
        <w:rPr>
          <w:rFonts w:ascii="Verdana" w:hAnsi="Verdana"/>
          <w:noProof/>
          <w:szCs w:val="20"/>
        </w:rPr>
        <w:lastRenderedPageBreak/>
        <w:drawing>
          <wp:inline distT="0" distB="0" distL="0" distR="0" wp14:anchorId="0B17D10F" wp14:editId="2BBBDECD">
            <wp:extent cx="5791200" cy="2990850"/>
            <wp:effectExtent l="0" t="0" r="0" b="0"/>
            <wp:docPr id="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EED95" w14:textId="77777777" w:rsidR="000F6FB4" w:rsidRPr="00500DC1" w:rsidRDefault="00BE2802" w:rsidP="00A35ACC">
      <w:pPr>
        <w:pStyle w:val="Legenda"/>
      </w:pPr>
      <w:r w:rsidRPr="00500DC1">
        <w:t xml:space="preserve">Figura </w:t>
      </w:r>
      <w:r w:rsidR="000F6FB4" w:rsidRPr="00500DC1">
        <w:t xml:space="preserve">6 </w:t>
      </w:r>
      <w:r w:rsidRPr="00500DC1">
        <w:t>– Exemplo de DER.</w:t>
      </w:r>
    </w:p>
    <w:p w14:paraId="7ECD3582" w14:textId="77777777" w:rsidR="00F06B38" w:rsidRDefault="00F06B38" w:rsidP="006905E4">
      <w:pPr>
        <w:pStyle w:val="Ttulo1"/>
      </w:pPr>
      <w:bookmarkStart w:id="25" w:name="_Toc8845652"/>
      <w:r>
        <w:t>Diagrama de Bachman</w:t>
      </w:r>
      <w:bookmarkEnd w:id="25"/>
    </w:p>
    <w:p w14:paraId="218AA7E7" w14:textId="77777777" w:rsidR="006905E4" w:rsidRPr="006905E4" w:rsidRDefault="00500DC1" w:rsidP="006905E4">
      <w:pPr>
        <w:pStyle w:val="Corpodetexto"/>
      </w:pPr>
      <w:r>
        <w:t xml:space="preserve">Apresentar o Diagrama de Bachman. Pode ser desenvolvido utilizando o </w:t>
      </w:r>
      <w:proofErr w:type="spellStart"/>
      <w:r>
        <w:t>My</w:t>
      </w:r>
      <w:r w:rsidR="000122EA">
        <w:t>SQL</w:t>
      </w:r>
      <w:r>
        <w:t>l</w:t>
      </w:r>
      <w:proofErr w:type="spellEnd"/>
      <w:r>
        <w:t xml:space="preserve"> Workbench. Ver exemplo:</w:t>
      </w:r>
    </w:p>
    <w:p w14:paraId="5F57FD24" w14:textId="77777777" w:rsidR="000D0DDD" w:rsidRDefault="00B1238D" w:rsidP="000D0DDD">
      <w:pPr>
        <w:spacing w:line="240" w:lineRule="auto"/>
        <w:jc w:val="both"/>
        <w:rPr>
          <w:rFonts w:ascii="Verdana" w:hAnsi="Verdana"/>
          <w:szCs w:val="20"/>
        </w:rPr>
      </w:pPr>
      <w:r w:rsidRPr="00977A1B">
        <w:rPr>
          <w:rFonts w:ascii="Verdana" w:hAnsi="Verdana"/>
          <w:noProof/>
          <w:szCs w:val="20"/>
        </w:rPr>
        <w:drawing>
          <wp:inline distT="0" distB="0" distL="0" distR="0" wp14:anchorId="615F3AB5" wp14:editId="1D5C2299">
            <wp:extent cx="5791200" cy="4095750"/>
            <wp:effectExtent l="0" t="0" r="0" b="0"/>
            <wp:docPr id="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3F12" w14:textId="77777777" w:rsidR="000F6FB4" w:rsidRDefault="00AE494B" w:rsidP="00A35ACC">
      <w:pPr>
        <w:pStyle w:val="Legenda"/>
      </w:pPr>
      <w:r>
        <w:t xml:space="preserve">Figura </w:t>
      </w:r>
      <w:r w:rsidR="000F6FB4">
        <w:t xml:space="preserve">7 </w:t>
      </w:r>
      <w:r>
        <w:t xml:space="preserve">– </w:t>
      </w:r>
      <w:r w:rsidR="00DA28E9">
        <w:t xml:space="preserve">Exemplo de </w:t>
      </w:r>
      <w:r>
        <w:t>Diagrama de Bachman</w:t>
      </w:r>
      <w:r w:rsidR="002F77CC">
        <w:t>.</w:t>
      </w:r>
    </w:p>
    <w:p w14:paraId="3E5B6C15" w14:textId="77777777" w:rsidR="002F77CC" w:rsidRDefault="002F77CC" w:rsidP="000D0DDD">
      <w:pPr>
        <w:spacing w:line="240" w:lineRule="auto"/>
        <w:jc w:val="both"/>
        <w:rPr>
          <w:rFonts w:ascii="Verdana" w:hAnsi="Verdana"/>
          <w:szCs w:val="20"/>
        </w:rPr>
      </w:pPr>
    </w:p>
    <w:p w14:paraId="544E3399" w14:textId="77777777" w:rsidR="00BA4A83" w:rsidRDefault="00BA4A83" w:rsidP="006905E4">
      <w:pPr>
        <w:pStyle w:val="Ttulo1"/>
      </w:pPr>
      <w:bookmarkStart w:id="26" w:name="_Toc8845653"/>
      <w:r w:rsidRPr="003717F7">
        <w:lastRenderedPageBreak/>
        <w:t>Diagrama de Classe</w:t>
      </w:r>
      <w:r w:rsidR="00500DC1">
        <w:t>s</w:t>
      </w:r>
      <w:r w:rsidRPr="003717F7">
        <w:t xml:space="preserve"> </w:t>
      </w:r>
      <w:r w:rsidR="00BB232A" w:rsidRPr="003717F7">
        <w:t>de Domínio</w:t>
      </w:r>
      <w:bookmarkEnd w:id="26"/>
    </w:p>
    <w:p w14:paraId="571E69D8" w14:textId="77777777" w:rsidR="006905E4" w:rsidRPr="006905E4" w:rsidRDefault="00500DC1" w:rsidP="006905E4">
      <w:pPr>
        <w:pStyle w:val="Corpodetexto"/>
      </w:pPr>
      <w:r>
        <w:t>Apresentar o Diagrama de Classes de Domínio. Pode ser d</w:t>
      </w:r>
      <w:r w:rsidRPr="000F6FB4">
        <w:t xml:space="preserve">esenvolvido com o </w:t>
      </w:r>
      <w:r w:rsidR="00FF6148">
        <w:t>s</w:t>
      </w:r>
      <w:r w:rsidRPr="000F6FB4">
        <w:t xml:space="preserve">oftware </w:t>
      </w:r>
      <w:proofErr w:type="spellStart"/>
      <w:r w:rsidRPr="000F6FB4">
        <w:t>Asta</w:t>
      </w:r>
      <w:r w:rsidR="00FF6148">
        <w:t>h</w:t>
      </w:r>
      <w:proofErr w:type="spellEnd"/>
      <w:r w:rsidRPr="000F6FB4">
        <w:t xml:space="preserve"> UML</w:t>
      </w:r>
      <w:r>
        <w:t>. Ver exemplo:</w:t>
      </w:r>
    </w:p>
    <w:p w14:paraId="44CF6793" w14:textId="77777777" w:rsidR="00F01B0B" w:rsidRDefault="00F01B0B" w:rsidP="00F01B0B">
      <w:pPr>
        <w:ind w:left="705"/>
        <w:jc w:val="both"/>
        <w:rPr>
          <w:rFonts w:ascii="Courier New" w:hAnsi="Courier New" w:cs="Courier New"/>
        </w:rPr>
      </w:pPr>
    </w:p>
    <w:p w14:paraId="63C53FA7" w14:textId="77777777" w:rsidR="00F01B0B" w:rsidRDefault="00B1238D" w:rsidP="00F01B0B">
      <w:pPr>
        <w:keepNext/>
        <w:ind w:left="705"/>
        <w:jc w:val="both"/>
      </w:pPr>
      <w:r>
        <w:rPr>
          <w:rFonts w:ascii="Courier New" w:hAnsi="Courier New" w:cs="Courier New"/>
          <w:noProof/>
        </w:rPr>
        <w:drawing>
          <wp:inline distT="0" distB="0" distL="0" distR="0" wp14:anchorId="72A8102F" wp14:editId="3481DBA7">
            <wp:extent cx="5391150" cy="2266950"/>
            <wp:effectExtent l="0" t="0" r="0" b="0"/>
            <wp:docPr id="8" name="Imagem 8" descr="dominioloca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ominiolocaca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7CDED" w14:textId="77777777" w:rsidR="00F01B0B" w:rsidRPr="000F6FB4" w:rsidRDefault="00F01B0B" w:rsidP="00A35ACC">
      <w:pPr>
        <w:pStyle w:val="Legenda"/>
      </w:pPr>
      <w:r w:rsidRPr="000F6FB4">
        <w:t>Figur</w:t>
      </w:r>
      <w:r w:rsidR="00A35ACC">
        <w:t>a</w:t>
      </w:r>
      <w:r w:rsidR="000F6FB4">
        <w:t xml:space="preserve"> 8</w:t>
      </w:r>
      <w:r w:rsidRPr="000F6FB4">
        <w:t>: Exemplo de Diagrama de Classe de Domínio</w:t>
      </w:r>
      <w:r w:rsidR="00DA28E9">
        <w:t>.</w:t>
      </w:r>
    </w:p>
    <w:p w14:paraId="0F13B1ED" w14:textId="77777777" w:rsidR="00BA4A83" w:rsidRDefault="00BA4A83" w:rsidP="006905E4">
      <w:pPr>
        <w:pStyle w:val="Ttulo1"/>
      </w:pPr>
      <w:bookmarkStart w:id="27" w:name="_Toc8845654"/>
      <w:r w:rsidRPr="003717F7">
        <w:t>Diagrama de Classe</w:t>
      </w:r>
      <w:r w:rsidR="00500DC1">
        <w:t>s</w:t>
      </w:r>
      <w:r w:rsidRPr="003717F7">
        <w:t xml:space="preserve"> de Projeto</w:t>
      </w:r>
      <w:bookmarkEnd w:id="27"/>
    </w:p>
    <w:p w14:paraId="019D86C0" w14:textId="77777777" w:rsidR="006905E4" w:rsidRPr="006905E4" w:rsidRDefault="00500DC1" w:rsidP="006905E4">
      <w:pPr>
        <w:pStyle w:val="Corpodetexto"/>
      </w:pPr>
      <w:r>
        <w:t>Apresentar o Diagrama de Classes de Projeto. Pode ser d</w:t>
      </w:r>
      <w:r w:rsidRPr="000F6FB4">
        <w:t xml:space="preserve">esenvolvido com o </w:t>
      </w:r>
      <w:r w:rsidR="00FF6148">
        <w:t>s</w:t>
      </w:r>
      <w:r w:rsidRPr="000F6FB4">
        <w:t xml:space="preserve">oftware </w:t>
      </w:r>
      <w:proofErr w:type="spellStart"/>
      <w:r w:rsidRPr="000F6FB4">
        <w:t>Asta</w:t>
      </w:r>
      <w:r w:rsidR="00FF6148">
        <w:t>h</w:t>
      </w:r>
      <w:proofErr w:type="spellEnd"/>
      <w:r w:rsidRPr="000F6FB4">
        <w:t xml:space="preserve"> UML</w:t>
      </w:r>
      <w:r>
        <w:t>. Ver exemplo:</w:t>
      </w:r>
    </w:p>
    <w:p w14:paraId="13472954" w14:textId="77777777" w:rsidR="00F01B0B" w:rsidRDefault="00B1238D" w:rsidP="00F01B0B">
      <w:pPr>
        <w:keepNext/>
        <w:ind w:left="705"/>
        <w:jc w:val="both"/>
      </w:pPr>
      <w:r>
        <w:rPr>
          <w:rFonts w:ascii="Courier New" w:hAnsi="Courier New" w:cs="Courier New"/>
          <w:noProof/>
        </w:rPr>
        <w:drawing>
          <wp:inline distT="0" distB="0" distL="0" distR="0" wp14:anchorId="74D463D1" wp14:editId="13063414">
            <wp:extent cx="5410200" cy="2714625"/>
            <wp:effectExtent l="0" t="0" r="0" b="0"/>
            <wp:docPr id="9" name="Imagem 9" descr="projetoLoca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ojetoLocaca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92A20" w14:textId="77777777" w:rsidR="000D0DDD" w:rsidRDefault="00F01B0B" w:rsidP="00A35ACC">
      <w:pPr>
        <w:pStyle w:val="Legenda"/>
        <w:rPr>
          <w:rFonts w:ascii="Verdana" w:hAnsi="Verdana"/>
        </w:rPr>
      </w:pPr>
      <w:r w:rsidRPr="000F6FB4">
        <w:t>Figur</w:t>
      </w:r>
      <w:r w:rsidR="00A35ACC">
        <w:t>a</w:t>
      </w:r>
      <w:r w:rsidRPr="000F6FB4">
        <w:t xml:space="preserve"> </w:t>
      </w:r>
      <w:r w:rsidR="000F6FB4">
        <w:t>9</w:t>
      </w:r>
      <w:r w:rsidRPr="000F6FB4">
        <w:t>: Exemplo de Diagrama de Classe</w:t>
      </w:r>
      <w:r w:rsidR="00DA28E9">
        <w:t>s</w:t>
      </w:r>
      <w:r w:rsidRPr="000F6FB4">
        <w:t xml:space="preserve"> de Projeto</w:t>
      </w:r>
      <w:r w:rsidR="00DA28E9">
        <w:t>.</w:t>
      </w:r>
    </w:p>
    <w:p w14:paraId="76A1CBDA" w14:textId="77777777" w:rsidR="006905E4" w:rsidRDefault="006905E4" w:rsidP="006905E4">
      <w:pPr>
        <w:pStyle w:val="Ttulo1"/>
      </w:pPr>
      <w:bookmarkStart w:id="28" w:name="_Toc8845655"/>
      <w:r>
        <w:t>Telas e Relatórios</w:t>
      </w:r>
      <w:bookmarkEnd w:id="28"/>
    </w:p>
    <w:p w14:paraId="3816518F" w14:textId="77777777" w:rsidR="000D0DDD" w:rsidRPr="000D0DDD" w:rsidRDefault="00BA4A83" w:rsidP="006905E4">
      <w:pPr>
        <w:pStyle w:val="Corpodetexto"/>
        <w:rPr>
          <w:rFonts w:ascii="Verdana" w:hAnsi="Verdana"/>
          <w:szCs w:val="20"/>
        </w:rPr>
      </w:pPr>
      <w:r w:rsidRPr="003717F7">
        <w:t>Apresenta</w:t>
      </w:r>
      <w:r w:rsidR="00500DC1">
        <w:t>r</w:t>
      </w:r>
      <w:r w:rsidRPr="003717F7">
        <w:t xml:space="preserve"> Telas e Relatórios</w:t>
      </w:r>
      <w:r w:rsidR="000D0DDD" w:rsidRPr="003717F7">
        <w:t xml:space="preserve"> não contemplados na descrição do caso de uso</w:t>
      </w:r>
      <w:r w:rsidR="00500DC1">
        <w:t>.</w:t>
      </w:r>
    </w:p>
    <w:p w14:paraId="4B43B7A3" w14:textId="77777777" w:rsidR="00813A31" w:rsidRPr="003717F7" w:rsidRDefault="00813A31" w:rsidP="006905E4">
      <w:pPr>
        <w:pStyle w:val="Ttulo1"/>
      </w:pPr>
      <w:bookmarkStart w:id="29" w:name="_Toc8845656"/>
      <w:r w:rsidRPr="003717F7">
        <w:lastRenderedPageBreak/>
        <w:t xml:space="preserve">Mapa de </w:t>
      </w:r>
      <w:r w:rsidR="006A1FD6">
        <w:t>N</w:t>
      </w:r>
      <w:r w:rsidRPr="003717F7">
        <w:t>avegaçã</w:t>
      </w:r>
      <w:r w:rsidR="006A1FD6">
        <w:t>o</w:t>
      </w:r>
      <w:bookmarkEnd w:id="29"/>
    </w:p>
    <w:p w14:paraId="7FE8B623" w14:textId="77777777" w:rsidR="00EF4E69" w:rsidRDefault="00500DC1" w:rsidP="006905E4">
      <w:pPr>
        <w:pStyle w:val="Corpodetexto"/>
      </w:pPr>
      <w:r>
        <w:t>Apresentar Mapa de Navegação</w:t>
      </w:r>
      <w:r w:rsidR="006A1FD6">
        <w:t xml:space="preserve"> do sistema.</w:t>
      </w:r>
    </w:p>
    <w:p w14:paraId="1DA05953" w14:textId="77777777" w:rsidR="00F06B38" w:rsidRPr="003717F7" w:rsidRDefault="00F06B38" w:rsidP="006905E4">
      <w:pPr>
        <w:pStyle w:val="Ttulo1"/>
      </w:pPr>
      <w:bookmarkStart w:id="30" w:name="_Toc8845657"/>
      <w:r w:rsidRPr="003717F7">
        <w:t>Considerações Finais</w:t>
      </w:r>
      <w:bookmarkEnd w:id="30"/>
    </w:p>
    <w:p w14:paraId="2B8F7B54" w14:textId="77777777" w:rsidR="00EF4E69" w:rsidRDefault="00D87A25" w:rsidP="006905E4">
      <w:pPr>
        <w:pStyle w:val="Corpodetexto"/>
      </w:pPr>
      <w:r>
        <w:t>Escrever um texto com as considerações finais e/ou conclusões sobre o projeto.</w:t>
      </w:r>
    </w:p>
    <w:p w14:paraId="3A7B0581" w14:textId="77777777" w:rsidR="00F06B38" w:rsidRPr="003717F7" w:rsidRDefault="00F06B38" w:rsidP="006905E4">
      <w:pPr>
        <w:pStyle w:val="Ttulo1"/>
      </w:pPr>
      <w:bookmarkStart w:id="31" w:name="_Toc8845658"/>
      <w:r w:rsidRPr="003717F7">
        <w:t>Referências</w:t>
      </w:r>
      <w:r w:rsidR="006905E4">
        <w:t xml:space="preserve"> Bibliográficas</w:t>
      </w:r>
      <w:bookmarkEnd w:id="31"/>
    </w:p>
    <w:p w14:paraId="1C8F045A" w14:textId="77777777" w:rsidR="00EF4E69" w:rsidRDefault="00D87A25" w:rsidP="006905E4">
      <w:pPr>
        <w:pStyle w:val="Corpodetexto"/>
      </w:pPr>
      <w:r>
        <w:t>Colocar lista de referência</w:t>
      </w:r>
      <w:r w:rsidR="0086014A">
        <w:t>s</w:t>
      </w:r>
      <w:r>
        <w:t xml:space="preserve"> bibliográfica</w:t>
      </w:r>
      <w:r w:rsidR="0086014A">
        <w:t>s</w:t>
      </w:r>
      <w:r>
        <w:t xml:space="preserve"> de acordo com normas ABNT</w:t>
      </w:r>
      <w:r w:rsidR="00F5409B">
        <w:t>, em ordem alfabética</w:t>
      </w:r>
      <w:r>
        <w:t>.</w:t>
      </w:r>
      <w:r w:rsidR="00F5409B">
        <w:t xml:space="preserve"> Ver exemplos a seguir:</w:t>
      </w:r>
    </w:p>
    <w:p w14:paraId="35A6A60C" w14:textId="77777777" w:rsidR="00F5409B" w:rsidRDefault="00F5409B" w:rsidP="00F5409B">
      <w:pPr>
        <w:pStyle w:val="Corpodetexto"/>
      </w:pPr>
      <w:r>
        <w:t xml:space="preserve">ASSOCIAÇÃO BRASILEIRA DE NORMAS TÉCNICAS. </w:t>
      </w:r>
      <w:r w:rsidRPr="00200E02">
        <w:rPr>
          <w:b/>
          <w:bCs/>
        </w:rPr>
        <w:t>NBR 6023</w:t>
      </w:r>
      <w:r>
        <w:t xml:space="preserve">: informação e documentação: referências: elaboração: Rio de Janeiro, </w:t>
      </w:r>
      <w:proofErr w:type="spellStart"/>
      <w:r>
        <w:t>ago</w:t>
      </w:r>
      <w:proofErr w:type="spellEnd"/>
      <w:r>
        <w:t xml:space="preserve"> 2002.</w:t>
      </w:r>
    </w:p>
    <w:p w14:paraId="553CDA6C" w14:textId="77777777" w:rsidR="00F5409B" w:rsidRDefault="00F5409B" w:rsidP="00F5409B">
      <w:pPr>
        <w:pStyle w:val="Corpodetexto"/>
      </w:pPr>
      <w:r>
        <w:t xml:space="preserve">__________. </w:t>
      </w:r>
      <w:r w:rsidRPr="00200E02">
        <w:rPr>
          <w:b/>
          <w:bCs/>
        </w:rPr>
        <w:t>NBR 6024</w:t>
      </w:r>
      <w:r>
        <w:t xml:space="preserve">: numeração progressiva das seções de um documento. Rio de Janeiro, </w:t>
      </w:r>
      <w:proofErr w:type="spellStart"/>
      <w:r>
        <w:t>ago</w:t>
      </w:r>
      <w:proofErr w:type="spellEnd"/>
      <w:r>
        <w:t xml:space="preserve"> 1989</w:t>
      </w:r>
    </w:p>
    <w:p w14:paraId="1A9446B1" w14:textId="77777777" w:rsidR="00F5409B" w:rsidRDefault="00F5409B" w:rsidP="00F5409B">
      <w:pPr>
        <w:pStyle w:val="Corpodetexto"/>
      </w:pPr>
      <w:r>
        <w:t>__________.</w:t>
      </w:r>
      <w:r w:rsidRPr="00200E02">
        <w:rPr>
          <w:b/>
          <w:bCs/>
        </w:rPr>
        <w:t>NBR 10520</w:t>
      </w:r>
      <w:r>
        <w:t xml:space="preserve">: informação e documentação: citações em documentos: apresentação Rio de Janeiro, </w:t>
      </w:r>
      <w:proofErr w:type="spellStart"/>
      <w:r>
        <w:t>ago</w:t>
      </w:r>
      <w:proofErr w:type="spellEnd"/>
      <w:r>
        <w:t xml:space="preserve"> 2002</w:t>
      </w:r>
    </w:p>
    <w:p w14:paraId="4568A587" w14:textId="77777777" w:rsidR="00F5409B" w:rsidRDefault="00F5409B" w:rsidP="00F5409B">
      <w:pPr>
        <w:pStyle w:val="Corpodetexto"/>
      </w:pPr>
      <w:r>
        <w:t>__________.</w:t>
      </w:r>
      <w:r w:rsidRPr="00200E02">
        <w:rPr>
          <w:b/>
          <w:bCs/>
        </w:rPr>
        <w:t>NBR 14724</w:t>
      </w:r>
      <w:r>
        <w:t xml:space="preserve">: informação e documentação: trabalhos acadêmicos: apresentação: Rio de Janeiro, </w:t>
      </w:r>
      <w:proofErr w:type="spellStart"/>
      <w:r>
        <w:t>ago</w:t>
      </w:r>
      <w:proofErr w:type="spellEnd"/>
      <w:r>
        <w:t xml:space="preserve"> 2002</w:t>
      </w:r>
    </w:p>
    <w:p w14:paraId="5AA312D8" w14:textId="77777777" w:rsidR="00F5409B" w:rsidRDefault="00F5409B" w:rsidP="00F5409B">
      <w:pPr>
        <w:pStyle w:val="Corpodetexto"/>
      </w:pPr>
      <w:r>
        <w:t xml:space="preserve">ASSOCIAÇÃO BRASILEIRA DE NORMAS TÉCNICAS. </w:t>
      </w:r>
      <w:r w:rsidRPr="00166E97">
        <w:rPr>
          <w:b/>
          <w:bCs/>
        </w:rPr>
        <w:t>NBR 6023</w:t>
      </w:r>
      <w:r w:rsidRPr="00200E02">
        <w:t>: informação e documentação: referências: elaboração</w:t>
      </w:r>
      <w:r>
        <w:t xml:space="preserve">: Rio de Janeiro, </w:t>
      </w:r>
      <w:proofErr w:type="spellStart"/>
      <w:r>
        <w:t>ago</w:t>
      </w:r>
      <w:proofErr w:type="spellEnd"/>
      <w:r>
        <w:t xml:space="preserve"> 2002.</w:t>
      </w:r>
    </w:p>
    <w:p w14:paraId="3D16CA67" w14:textId="77777777" w:rsidR="00F5409B" w:rsidRDefault="00F5409B" w:rsidP="00F5409B">
      <w:pPr>
        <w:pStyle w:val="Corpodetexto"/>
      </w:pPr>
      <w:r>
        <w:t>BOFF, Luiz Henrique</w:t>
      </w:r>
      <w:r w:rsidR="00166E97">
        <w:t xml:space="preserve">; </w:t>
      </w:r>
      <w:r>
        <w:t xml:space="preserve">ANTUNES JUNIOR, José </w:t>
      </w:r>
      <w:proofErr w:type="spellStart"/>
      <w:r>
        <w:t>Antonio</w:t>
      </w:r>
      <w:proofErr w:type="spellEnd"/>
      <w:r>
        <w:t xml:space="preserve"> Valle. Combinando inovações organizacionais e tecnologias. </w:t>
      </w:r>
      <w:r w:rsidRPr="00200E02">
        <w:rPr>
          <w:b/>
          <w:bCs/>
        </w:rPr>
        <w:t xml:space="preserve">Revista </w:t>
      </w:r>
      <w:r w:rsidR="00166E97" w:rsidRPr="00200E02">
        <w:rPr>
          <w:b/>
          <w:bCs/>
        </w:rPr>
        <w:t>E</w:t>
      </w:r>
      <w:r w:rsidRPr="00200E02">
        <w:rPr>
          <w:b/>
          <w:bCs/>
        </w:rPr>
        <w:t>letrônica de Administração da UFRGS</w:t>
      </w:r>
      <w:r>
        <w:t>. v. 1, n.1, out. 1995. Disponível em</w:t>
      </w:r>
      <w:r w:rsidR="00200E02">
        <w:t xml:space="preserve">: </w:t>
      </w:r>
      <w:r>
        <w:t xml:space="preserve"> http://read.adm.ufrgs.br/</w:t>
      </w:r>
      <w:r w:rsidR="00200E02">
        <w:t xml:space="preserve"> </w:t>
      </w:r>
      <w:r>
        <w:t>read01/</w:t>
      </w:r>
      <w:r w:rsidR="00200E02">
        <w:t xml:space="preserve"> </w:t>
      </w:r>
      <w:r>
        <w:t>artigo/</w:t>
      </w:r>
      <w:proofErr w:type="spellStart"/>
      <w:r>
        <w:t>boff.htm#boff</w:t>
      </w:r>
      <w:proofErr w:type="spellEnd"/>
      <w:r>
        <w:t>. Acesso em: 23 out. 2003.</w:t>
      </w:r>
    </w:p>
    <w:p w14:paraId="2E5F9468" w14:textId="77777777" w:rsidR="00F5409B" w:rsidRDefault="00F5409B" w:rsidP="00F5409B">
      <w:pPr>
        <w:pStyle w:val="Corpodetexto"/>
      </w:pPr>
      <w:r>
        <w:t>BRMODELO. Disponível em http://www.sis4.com/brModelo/index.html. Acesso em dezembro de 2018.</w:t>
      </w:r>
    </w:p>
    <w:p w14:paraId="23CD1C18" w14:textId="77777777" w:rsidR="00F5409B" w:rsidRDefault="00F5409B" w:rsidP="00F5409B">
      <w:pPr>
        <w:pStyle w:val="Corpodetexto"/>
      </w:pPr>
      <w:r>
        <w:t xml:space="preserve">MARCONI, Mariana de Andrade; LAKATOS, Eva Maria. </w:t>
      </w:r>
      <w:r w:rsidRPr="00166E97">
        <w:rPr>
          <w:b/>
          <w:bCs/>
        </w:rPr>
        <w:t>Fundamentos de metodologia científica</w:t>
      </w:r>
      <w:r>
        <w:t>. 5 ed. São Paulo: Atlas, 2003.</w:t>
      </w:r>
    </w:p>
    <w:p w14:paraId="0EBB950C" w14:textId="77777777" w:rsidR="00F5409B" w:rsidRDefault="00F5409B" w:rsidP="00F5409B">
      <w:pPr>
        <w:pStyle w:val="Corpodetexto"/>
      </w:pPr>
      <w:r>
        <w:t xml:space="preserve">PRADO, Jean. </w:t>
      </w:r>
      <w:r w:rsidRPr="00166E97">
        <w:rPr>
          <w:b/>
          <w:bCs/>
        </w:rPr>
        <w:t>Guia ABNT 2018: formatar trabalhos acadêmicos dentro da norma ABNT</w:t>
      </w:r>
      <w:r>
        <w:t>. Disponível em https://tecnoblog.net/236041/guia-normas-abnt-trabalho-academico-tcc/. Acesso em dezembro de 2018.</w:t>
      </w:r>
    </w:p>
    <w:p w14:paraId="4D51960C" w14:textId="77777777" w:rsidR="00F5409B" w:rsidRDefault="00F5409B" w:rsidP="00F5409B">
      <w:pPr>
        <w:pStyle w:val="Corpodetexto"/>
      </w:pPr>
      <w:r>
        <w:t xml:space="preserve">RUDIO, Franz Victor. </w:t>
      </w:r>
      <w:r w:rsidRPr="00166E97">
        <w:rPr>
          <w:b/>
          <w:bCs/>
        </w:rPr>
        <w:t>Introdução ao projeto de pesquisa científica</w:t>
      </w:r>
      <w:r>
        <w:t>. 31. ed. Petrópolis: Vozes, 2003</w:t>
      </w:r>
    </w:p>
    <w:p w14:paraId="4DF61609" w14:textId="77777777" w:rsidR="00F5409B" w:rsidRDefault="00F5409B" w:rsidP="00F5409B">
      <w:pPr>
        <w:pStyle w:val="Corpodetexto"/>
      </w:pPr>
      <w:r>
        <w:lastRenderedPageBreak/>
        <w:t xml:space="preserve">SEVERINO, Antônio Joaquim. </w:t>
      </w:r>
      <w:r w:rsidRPr="00166E97">
        <w:rPr>
          <w:b/>
          <w:bCs/>
        </w:rPr>
        <w:t>Metodologia do trabalho científico</w:t>
      </w:r>
      <w:r>
        <w:t>. 22. ed. São Paulo: Cortez, 2003.</w:t>
      </w:r>
    </w:p>
    <w:p w14:paraId="74B842A4" w14:textId="77777777" w:rsidR="00F5409B" w:rsidRDefault="00F5409B" w:rsidP="00F5409B">
      <w:pPr>
        <w:pStyle w:val="Corpodetexto"/>
      </w:pPr>
      <w:r>
        <w:t>TEAMGANTT. Disponível em https://www.teamgantt.com. Acesso em dezembro de 2018.</w:t>
      </w:r>
    </w:p>
    <w:p w14:paraId="5BE17295" w14:textId="77777777" w:rsidR="00F5409B" w:rsidRDefault="00F5409B" w:rsidP="006905E4">
      <w:pPr>
        <w:pStyle w:val="Corpodetexto"/>
      </w:pPr>
      <w:r>
        <w:t xml:space="preserve">UNIVERSIDADE DO RIO DE JANEIRO. </w:t>
      </w:r>
      <w:r w:rsidRPr="00F5409B">
        <w:rPr>
          <w:b/>
          <w:bCs/>
        </w:rPr>
        <w:t>Manual para elaboração de trabalhos acadêmicos</w:t>
      </w:r>
      <w:r>
        <w:t>. Rio de Janeiro: UNIRIO, 1998.</w:t>
      </w:r>
    </w:p>
    <w:p w14:paraId="72F59245" w14:textId="77777777" w:rsidR="00F06B38" w:rsidRPr="003717F7" w:rsidRDefault="00F06B38" w:rsidP="006905E4">
      <w:pPr>
        <w:pStyle w:val="Ttulo1"/>
      </w:pPr>
      <w:bookmarkStart w:id="32" w:name="_Toc8845659"/>
      <w:r w:rsidRPr="003717F7">
        <w:t>Glossário</w:t>
      </w:r>
      <w:bookmarkEnd w:id="32"/>
    </w:p>
    <w:p w14:paraId="51F96098" w14:textId="77777777" w:rsidR="00BA4A83" w:rsidRDefault="006905E4" w:rsidP="006905E4">
      <w:pPr>
        <w:pStyle w:val="Corpodetexto"/>
      </w:pPr>
      <w:r w:rsidRPr="006905E4">
        <w:t>Deve conter, em ordem alfabética, os principais termos específicos constantes no documento.</w:t>
      </w:r>
    </w:p>
    <w:bookmarkEnd w:id="2"/>
    <w:p w14:paraId="66FB870D" w14:textId="77777777" w:rsidR="006905E4" w:rsidRDefault="006905E4" w:rsidP="006905E4">
      <w:pPr>
        <w:pStyle w:val="Corpodetexto"/>
      </w:pPr>
    </w:p>
    <w:sectPr w:rsidR="006905E4" w:rsidSect="00471C2F">
      <w:headerReference w:type="default" r:id="rId19"/>
      <w:pgSz w:w="11905" w:h="16837" w:code="9"/>
      <w:pgMar w:top="1701" w:right="1134" w:bottom="1134" w:left="1701" w:header="720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FDADF0" w14:textId="77777777" w:rsidR="00BE3843" w:rsidRDefault="00BE3843">
      <w:r>
        <w:separator/>
      </w:r>
    </w:p>
  </w:endnote>
  <w:endnote w:type="continuationSeparator" w:id="0">
    <w:p w14:paraId="328D3684" w14:textId="77777777" w:rsidR="00BE3843" w:rsidRDefault="00BE3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DA1606" w14:textId="77777777" w:rsidR="00BE3843" w:rsidRDefault="00BE3843">
      <w:r>
        <w:separator/>
      </w:r>
    </w:p>
  </w:footnote>
  <w:footnote w:type="continuationSeparator" w:id="0">
    <w:p w14:paraId="76D287DA" w14:textId="77777777" w:rsidR="00BE3843" w:rsidRDefault="00BE38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667C1A" w14:textId="77777777" w:rsidR="00A03624" w:rsidRDefault="00A0362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5AEB5AF" wp14:editId="7A7CED5C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612800" cy="590400"/>
          <wp:effectExtent l="0" t="0" r="6985" b="635"/>
          <wp:wrapTight wrapText="bothSides">
            <wp:wrapPolygon edited="0">
              <wp:start x="0" y="0"/>
              <wp:lineTo x="0" y="20926"/>
              <wp:lineTo x="21438" y="20926"/>
              <wp:lineTo x="21438" y="0"/>
              <wp:lineTo x="0" y="0"/>
            </wp:wrapPolygon>
          </wp:wrapTight>
          <wp:docPr id="14" name="Imagem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Logo IFRJ_PINHEIRAL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2800" cy="59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1CC393" w14:textId="77777777" w:rsidR="00A03624" w:rsidRDefault="00A03624">
    <w:pPr>
      <w:pStyle w:val="Cabealho"/>
    </w:pPr>
    <w:r>
      <w:rPr>
        <w:noProof/>
      </w:rPr>
      <w:drawing>
        <wp:anchor distT="0" distB="0" distL="114300" distR="114300" simplePos="0" relativeHeight="251660288" behindDoc="1" locked="0" layoutInCell="1" allowOverlap="1" wp14:anchorId="25AAED1E" wp14:editId="295753C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612800" cy="590400"/>
          <wp:effectExtent l="0" t="0" r="6985" b="635"/>
          <wp:wrapTight wrapText="bothSides">
            <wp:wrapPolygon edited="0">
              <wp:start x="0" y="0"/>
              <wp:lineTo x="0" y="20926"/>
              <wp:lineTo x="21438" y="20926"/>
              <wp:lineTo x="21438" y="0"/>
              <wp:lineTo x="0" y="0"/>
            </wp:wrapPolygon>
          </wp:wrapTight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Logo IFRJ_PINHEIRAL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2800" cy="59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0B2C1AE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ADC6348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71EAA0B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450EA32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B26EB7F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BAE2D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79A949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06CEAB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6D62CF3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0A4454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3DC42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7520C05"/>
    <w:multiLevelType w:val="hybridMultilevel"/>
    <w:tmpl w:val="F446D66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81A732B"/>
    <w:multiLevelType w:val="multilevel"/>
    <w:tmpl w:val="13FAB0AE"/>
    <w:lvl w:ilvl="0">
      <w:start w:val="4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13" w15:restartNumberingAfterBreak="0">
    <w:nsid w:val="1DC13D3B"/>
    <w:multiLevelType w:val="hybridMultilevel"/>
    <w:tmpl w:val="8A1E0FDE"/>
    <w:lvl w:ilvl="0" w:tplc="9A22A63C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16000D">
      <w:start w:val="1"/>
      <w:numFmt w:val="bullet"/>
      <w:lvlText w:val=""/>
      <w:lvlJc w:val="left"/>
      <w:pPr>
        <w:ind w:left="1785" w:hanging="360"/>
      </w:pPr>
      <w:rPr>
        <w:rFonts w:ascii="Wingdings" w:hAnsi="Wingdings"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4" w15:restartNumberingAfterBreak="0">
    <w:nsid w:val="242147F0"/>
    <w:multiLevelType w:val="singleLevel"/>
    <w:tmpl w:val="1D4440AC"/>
    <w:lvl w:ilvl="0">
      <w:start w:val="2"/>
      <w:numFmt w:val="bullet"/>
      <w:lvlText w:val="-"/>
      <w:lvlJc w:val="left"/>
      <w:pPr>
        <w:tabs>
          <w:tab w:val="num" w:pos="3195"/>
        </w:tabs>
        <w:ind w:left="3195" w:hanging="360"/>
      </w:pPr>
      <w:rPr>
        <w:rFonts w:hint="default"/>
      </w:rPr>
    </w:lvl>
  </w:abstractNum>
  <w:abstractNum w:abstractNumId="15" w15:restartNumberingAfterBreak="0">
    <w:nsid w:val="261E78B3"/>
    <w:multiLevelType w:val="hybridMultilevel"/>
    <w:tmpl w:val="997A729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65C50A0"/>
    <w:multiLevelType w:val="hybridMultilevel"/>
    <w:tmpl w:val="AD14560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0821B83"/>
    <w:multiLevelType w:val="hybridMultilevel"/>
    <w:tmpl w:val="33221490"/>
    <w:lvl w:ilvl="0" w:tplc="97A29680">
      <w:start w:val="1"/>
      <w:numFmt w:val="decimal"/>
      <w:lvlText w:val="%1."/>
      <w:lvlJc w:val="left"/>
      <w:pPr>
        <w:tabs>
          <w:tab w:val="num" w:pos="795"/>
        </w:tabs>
        <w:ind w:left="795" w:hanging="43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F0E4C25"/>
    <w:multiLevelType w:val="multilevel"/>
    <w:tmpl w:val="4A76209A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4A3469ED"/>
    <w:multiLevelType w:val="hybridMultilevel"/>
    <w:tmpl w:val="DC3811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D6702F"/>
    <w:multiLevelType w:val="hybridMultilevel"/>
    <w:tmpl w:val="2E0E5C56"/>
    <w:lvl w:ilvl="0" w:tplc="0416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6C7261D"/>
    <w:multiLevelType w:val="hybridMultilevel"/>
    <w:tmpl w:val="41781452"/>
    <w:lvl w:ilvl="0" w:tplc="0416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69622A84"/>
    <w:multiLevelType w:val="multilevel"/>
    <w:tmpl w:val="12E431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pStyle w:val="Ttulo4CourierNew12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7AA027C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D672380"/>
    <w:multiLevelType w:val="multilevel"/>
    <w:tmpl w:val="2174BF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3"/>
  </w:num>
  <w:num w:numId="2">
    <w:abstractNumId w:val="15"/>
  </w:num>
  <w:num w:numId="3">
    <w:abstractNumId w:val="11"/>
  </w:num>
  <w:num w:numId="4">
    <w:abstractNumId w:val="14"/>
  </w:num>
  <w:num w:numId="5">
    <w:abstractNumId w:val="13"/>
  </w:num>
  <w:num w:numId="6">
    <w:abstractNumId w:val="12"/>
  </w:num>
  <w:num w:numId="7">
    <w:abstractNumId w:val="0"/>
  </w:num>
  <w:num w:numId="8">
    <w:abstractNumId w:val="21"/>
  </w:num>
  <w:num w:numId="9">
    <w:abstractNumId w:val="16"/>
  </w:num>
  <w:num w:numId="10">
    <w:abstractNumId w:val="22"/>
  </w:num>
  <w:num w:numId="11">
    <w:abstractNumId w:val="20"/>
  </w:num>
  <w:num w:numId="12">
    <w:abstractNumId w:val="17"/>
  </w:num>
  <w:num w:numId="13">
    <w:abstractNumId w:val="24"/>
  </w:num>
  <w:num w:numId="14">
    <w:abstractNumId w:val="18"/>
  </w:num>
  <w:num w:numId="15">
    <w:abstractNumId w:val="10"/>
  </w:num>
  <w:num w:numId="16">
    <w:abstractNumId w:val="8"/>
  </w:num>
  <w:num w:numId="17">
    <w:abstractNumId w:val="7"/>
  </w:num>
  <w:num w:numId="18">
    <w:abstractNumId w:val="6"/>
  </w:num>
  <w:num w:numId="19">
    <w:abstractNumId w:val="5"/>
  </w:num>
  <w:num w:numId="20">
    <w:abstractNumId w:val="9"/>
  </w:num>
  <w:num w:numId="21">
    <w:abstractNumId w:val="4"/>
  </w:num>
  <w:num w:numId="22">
    <w:abstractNumId w:val="3"/>
  </w:num>
  <w:num w:numId="23">
    <w:abstractNumId w:val="2"/>
  </w:num>
  <w:num w:numId="24">
    <w:abstractNumId w:val="1"/>
  </w:num>
  <w:num w:numId="25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AC4"/>
    <w:rsid w:val="00000945"/>
    <w:rsid w:val="000040F8"/>
    <w:rsid w:val="000122EA"/>
    <w:rsid w:val="00015804"/>
    <w:rsid w:val="000167F6"/>
    <w:rsid w:val="00030668"/>
    <w:rsid w:val="0003351F"/>
    <w:rsid w:val="0004266C"/>
    <w:rsid w:val="000433AB"/>
    <w:rsid w:val="00060BF8"/>
    <w:rsid w:val="00062577"/>
    <w:rsid w:val="000676E1"/>
    <w:rsid w:val="00082AB7"/>
    <w:rsid w:val="00093853"/>
    <w:rsid w:val="00097FBF"/>
    <w:rsid w:val="000A02B9"/>
    <w:rsid w:val="000B0FAA"/>
    <w:rsid w:val="000B55A4"/>
    <w:rsid w:val="000D0DDD"/>
    <w:rsid w:val="000F6FB4"/>
    <w:rsid w:val="001008CC"/>
    <w:rsid w:val="001016AD"/>
    <w:rsid w:val="00117194"/>
    <w:rsid w:val="0011766D"/>
    <w:rsid w:val="00121A9C"/>
    <w:rsid w:val="001232EB"/>
    <w:rsid w:val="00125023"/>
    <w:rsid w:val="00136ABC"/>
    <w:rsid w:val="00151782"/>
    <w:rsid w:val="00166E97"/>
    <w:rsid w:val="00176A5D"/>
    <w:rsid w:val="00181AA2"/>
    <w:rsid w:val="0018291B"/>
    <w:rsid w:val="00194787"/>
    <w:rsid w:val="001A5717"/>
    <w:rsid w:val="001B081A"/>
    <w:rsid w:val="001B2F49"/>
    <w:rsid w:val="001B6818"/>
    <w:rsid w:val="001C16E1"/>
    <w:rsid w:val="001D15D4"/>
    <w:rsid w:val="001D5C46"/>
    <w:rsid w:val="001E55F9"/>
    <w:rsid w:val="001F344A"/>
    <w:rsid w:val="001F3E7C"/>
    <w:rsid w:val="001F548C"/>
    <w:rsid w:val="00200E02"/>
    <w:rsid w:val="00204A16"/>
    <w:rsid w:val="00207715"/>
    <w:rsid w:val="00214200"/>
    <w:rsid w:val="00215101"/>
    <w:rsid w:val="00220142"/>
    <w:rsid w:val="00246C72"/>
    <w:rsid w:val="002524BD"/>
    <w:rsid w:val="002625D0"/>
    <w:rsid w:val="00270148"/>
    <w:rsid w:val="002720C4"/>
    <w:rsid w:val="00283DFE"/>
    <w:rsid w:val="002844E2"/>
    <w:rsid w:val="00284C16"/>
    <w:rsid w:val="0028667C"/>
    <w:rsid w:val="002943DC"/>
    <w:rsid w:val="00296AE0"/>
    <w:rsid w:val="002A4DAF"/>
    <w:rsid w:val="002B783F"/>
    <w:rsid w:val="002D6647"/>
    <w:rsid w:val="002D6A93"/>
    <w:rsid w:val="002E247E"/>
    <w:rsid w:val="002E3735"/>
    <w:rsid w:val="002E61C3"/>
    <w:rsid w:val="002E7DA2"/>
    <w:rsid w:val="002F77CC"/>
    <w:rsid w:val="0031780C"/>
    <w:rsid w:val="00322CBB"/>
    <w:rsid w:val="00324018"/>
    <w:rsid w:val="003405BB"/>
    <w:rsid w:val="00346971"/>
    <w:rsid w:val="003717F7"/>
    <w:rsid w:val="00384AF8"/>
    <w:rsid w:val="0038766B"/>
    <w:rsid w:val="00392C0B"/>
    <w:rsid w:val="00394D5D"/>
    <w:rsid w:val="00397EEC"/>
    <w:rsid w:val="003A1248"/>
    <w:rsid w:val="003D7F67"/>
    <w:rsid w:val="003E1C1F"/>
    <w:rsid w:val="003F75CF"/>
    <w:rsid w:val="00402912"/>
    <w:rsid w:val="00413EC8"/>
    <w:rsid w:val="00415C00"/>
    <w:rsid w:val="00424C38"/>
    <w:rsid w:val="004262C2"/>
    <w:rsid w:val="00427C46"/>
    <w:rsid w:val="00433540"/>
    <w:rsid w:val="00445BB6"/>
    <w:rsid w:val="0044753B"/>
    <w:rsid w:val="0045080E"/>
    <w:rsid w:val="004551C7"/>
    <w:rsid w:val="004572C7"/>
    <w:rsid w:val="00471C2F"/>
    <w:rsid w:val="004868DF"/>
    <w:rsid w:val="0049725F"/>
    <w:rsid w:val="004A0EBC"/>
    <w:rsid w:val="004D14B4"/>
    <w:rsid w:val="004D6A56"/>
    <w:rsid w:val="004E00B6"/>
    <w:rsid w:val="004E169C"/>
    <w:rsid w:val="004F066D"/>
    <w:rsid w:val="00500DC1"/>
    <w:rsid w:val="005141FC"/>
    <w:rsid w:val="00524865"/>
    <w:rsid w:val="00544E74"/>
    <w:rsid w:val="005524EB"/>
    <w:rsid w:val="0056044D"/>
    <w:rsid w:val="0056209F"/>
    <w:rsid w:val="00563DC8"/>
    <w:rsid w:val="00570CD1"/>
    <w:rsid w:val="00577BA6"/>
    <w:rsid w:val="00580B66"/>
    <w:rsid w:val="00582A1D"/>
    <w:rsid w:val="00584D54"/>
    <w:rsid w:val="0059043B"/>
    <w:rsid w:val="005A75A6"/>
    <w:rsid w:val="005B3F5D"/>
    <w:rsid w:val="005C4716"/>
    <w:rsid w:val="005C7CBA"/>
    <w:rsid w:val="005D1935"/>
    <w:rsid w:val="005E0C31"/>
    <w:rsid w:val="005E0F67"/>
    <w:rsid w:val="005E2EA1"/>
    <w:rsid w:val="005F6885"/>
    <w:rsid w:val="005F69A6"/>
    <w:rsid w:val="006038DD"/>
    <w:rsid w:val="00610A00"/>
    <w:rsid w:val="006133A2"/>
    <w:rsid w:val="00613FD3"/>
    <w:rsid w:val="00624E36"/>
    <w:rsid w:val="00645DB5"/>
    <w:rsid w:val="006472A7"/>
    <w:rsid w:val="0064736A"/>
    <w:rsid w:val="00647D5F"/>
    <w:rsid w:val="00663735"/>
    <w:rsid w:val="00664829"/>
    <w:rsid w:val="0067509F"/>
    <w:rsid w:val="006814A0"/>
    <w:rsid w:val="006905E4"/>
    <w:rsid w:val="006A1E1F"/>
    <w:rsid w:val="006A1FD6"/>
    <w:rsid w:val="006A2F2F"/>
    <w:rsid w:val="006C5E64"/>
    <w:rsid w:val="006D5756"/>
    <w:rsid w:val="007023DA"/>
    <w:rsid w:val="00717F43"/>
    <w:rsid w:val="00721193"/>
    <w:rsid w:val="00730587"/>
    <w:rsid w:val="00734540"/>
    <w:rsid w:val="00740627"/>
    <w:rsid w:val="00751ED7"/>
    <w:rsid w:val="007562CB"/>
    <w:rsid w:val="00781F48"/>
    <w:rsid w:val="00783066"/>
    <w:rsid w:val="007857E3"/>
    <w:rsid w:val="00797EBD"/>
    <w:rsid w:val="007A57B8"/>
    <w:rsid w:val="007C148D"/>
    <w:rsid w:val="007C25BE"/>
    <w:rsid w:val="007C3A11"/>
    <w:rsid w:val="007D00D7"/>
    <w:rsid w:val="007D020E"/>
    <w:rsid w:val="007D53EE"/>
    <w:rsid w:val="007E29A7"/>
    <w:rsid w:val="007E5D39"/>
    <w:rsid w:val="007F101B"/>
    <w:rsid w:val="007F5FE5"/>
    <w:rsid w:val="00813A31"/>
    <w:rsid w:val="00814A97"/>
    <w:rsid w:val="00823AB3"/>
    <w:rsid w:val="008309DC"/>
    <w:rsid w:val="00841E08"/>
    <w:rsid w:val="0084347F"/>
    <w:rsid w:val="008465E5"/>
    <w:rsid w:val="00851F42"/>
    <w:rsid w:val="0086014A"/>
    <w:rsid w:val="008763F0"/>
    <w:rsid w:val="0088097E"/>
    <w:rsid w:val="00893CB5"/>
    <w:rsid w:val="008A400D"/>
    <w:rsid w:val="008A4901"/>
    <w:rsid w:val="008A6123"/>
    <w:rsid w:val="008B32DA"/>
    <w:rsid w:val="008B3DCA"/>
    <w:rsid w:val="008D163C"/>
    <w:rsid w:val="008D6215"/>
    <w:rsid w:val="008E028E"/>
    <w:rsid w:val="008E2395"/>
    <w:rsid w:val="008E67A8"/>
    <w:rsid w:val="008F7B6E"/>
    <w:rsid w:val="00911273"/>
    <w:rsid w:val="009176E3"/>
    <w:rsid w:val="00917AFB"/>
    <w:rsid w:val="00922ABB"/>
    <w:rsid w:val="00924CD8"/>
    <w:rsid w:val="00930F15"/>
    <w:rsid w:val="00931BCF"/>
    <w:rsid w:val="009553F6"/>
    <w:rsid w:val="009617A0"/>
    <w:rsid w:val="00973A2B"/>
    <w:rsid w:val="00976CE2"/>
    <w:rsid w:val="00977A1B"/>
    <w:rsid w:val="00987384"/>
    <w:rsid w:val="00990867"/>
    <w:rsid w:val="00996D86"/>
    <w:rsid w:val="009B278C"/>
    <w:rsid w:val="009B3E53"/>
    <w:rsid w:val="009C477D"/>
    <w:rsid w:val="009D5A51"/>
    <w:rsid w:val="009E3341"/>
    <w:rsid w:val="009E478E"/>
    <w:rsid w:val="009E4AB4"/>
    <w:rsid w:val="009F3A5E"/>
    <w:rsid w:val="009F4804"/>
    <w:rsid w:val="00A03624"/>
    <w:rsid w:val="00A1028B"/>
    <w:rsid w:val="00A10B3A"/>
    <w:rsid w:val="00A209B7"/>
    <w:rsid w:val="00A20A21"/>
    <w:rsid w:val="00A26401"/>
    <w:rsid w:val="00A35ACC"/>
    <w:rsid w:val="00A51B45"/>
    <w:rsid w:val="00A55268"/>
    <w:rsid w:val="00A81B5E"/>
    <w:rsid w:val="00A955ED"/>
    <w:rsid w:val="00AA4454"/>
    <w:rsid w:val="00AB3CC1"/>
    <w:rsid w:val="00AC233A"/>
    <w:rsid w:val="00AC59DD"/>
    <w:rsid w:val="00AC5C0C"/>
    <w:rsid w:val="00AD4CA2"/>
    <w:rsid w:val="00AD5033"/>
    <w:rsid w:val="00AD5AEF"/>
    <w:rsid w:val="00AE494B"/>
    <w:rsid w:val="00AF2A81"/>
    <w:rsid w:val="00B1238D"/>
    <w:rsid w:val="00B15CDF"/>
    <w:rsid w:val="00B22440"/>
    <w:rsid w:val="00B32E44"/>
    <w:rsid w:val="00B34402"/>
    <w:rsid w:val="00B34627"/>
    <w:rsid w:val="00B37AA9"/>
    <w:rsid w:val="00B422E0"/>
    <w:rsid w:val="00B42305"/>
    <w:rsid w:val="00B52AC4"/>
    <w:rsid w:val="00B53D0D"/>
    <w:rsid w:val="00B5682C"/>
    <w:rsid w:val="00B607B2"/>
    <w:rsid w:val="00B61D19"/>
    <w:rsid w:val="00B70609"/>
    <w:rsid w:val="00B8607F"/>
    <w:rsid w:val="00B94D1A"/>
    <w:rsid w:val="00BA166C"/>
    <w:rsid w:val="00BA22A6"/>
    <w:rsid w:val="00BA4A83"/>
    <w:rsid w:val="00BB232A"/>
    <w:rsid w:val="00BB7E7F"/>
    <w:rsid w:val="00BD4D1C"/>
    <w:rsid w:val="00BE2802"/>
    <w:rsid w:val="00BE3843"/>
    <w:rsid w:val="00BF0C12"/>
    <w:rsid w:val="00BF4FEE"/>
    <w:rsid w:val="00C167E2"/>
    <w:rsid w:val="00C20268"/>
    <w:rsid w:val="00C27DC4"/>
    <w:rsid w:val="00C30467"/>
    <w:rsid w:val="00C43B4E"/>
    <w:rsid w:val="00C47C26"/>
    <w:rsid w:val="00C6281F"/>
    <w:rsid w:val="00C828C0"/>
    <w:rsid w:val="00C82B5A"/>
    <w:rsid w:val="00C92866"/>
    <w:rsid w:val="00C9639E"/>
    <w:rsid w:val="00CA1CBB"/>
    <w:rsid w:val="00CC1CCA"/>
    <w:rsid w:val="00CC4834"/>
    <w:rsid w:val="00CD4078"/>
    <w:rsid w:val="00CD57BA"/>
    <w:rsid w:val="00CE15BC"/>
    <w:rsid w:val="00CE4FDF"/>
    <w:rsid w:val="00CE7C18"/>
    <w:rsid w:val="00CF374A"/>
    <w:rsid w:val="00CF4E6D"/>
    <w:rsid w:val="00D1178E"/>
    <w:rsid w:val="00D11A15"/>
    <w:rsid w:val="00D11A66"/>
    <w:rsid w:val="00D16407"/>
    <w:rsid w:val="00D21DE6"/>
    <w:rsid w:val="00D3313D"/>
    <w:rsid w:val="00D428BC"/>
    <w:rsid w:val="00D436F5"/>
    <w:rsid w:val="00D66461"/>
    <w:rsid w:val="00D71E3B"/>
    <w:rsid w:val="00D82C17"/>
    <w:rsid w:val="00D863B6"/>
    <w:rsid w:val="00D87A25"/>
    <w:rsid w:val="00DA28E9"/>
    <w:rsid w:val="00DA77B1"/>
    <w:rsid w:val="00DB42E4"/>
    <w:rsid w:val="00DC27D3"/>
    <w:rsid w:val="00DD07FE"/>
    <w:rsid w:val="00DE0B4E"/>
    <w:rsid w:val="00DF2F85"/>
    <w:rsid w:val="00DF578B"/>
    <w:rsid w:val="00E02E19"/>
    <w:rsid w:val="00E13F4D"/>
    <w:rsid w:val="00E167F6"/>
    <w:rsid w:val="00E33D90"/>
    <w:rsid w:val="00E35466"/>
    <w:rsid w:val="00E356BF"/>
    <w:rsid w:val="00E5067B"/>
    <w:rsid w:val="00E5544D"/>
    <w:rsid w:val="00E56CCE"/>
    <w:rsid w:val="00E678AF"/>
    <w:rsid w:val="00E702F1"/>
    <w:rsid w:val="00E80976"/>
    <w:rsid w:val="00E84042"/>
    <w:rsid w:val="00E920B5"/>
    <w:rsid w:val="00EA2A63"/>
    <w:rsid w:val="00EA2BDC"/>
    <w:rsid w:val="00EB0674"/>
    <w:rsid w:val="00EE2157"/>
    <w:rsid w:val="00EF4E69"/>
    <w:rsid w:val="00F01B0B"/>
    <w:rsid w:val="00F04EE3"/>
    <w:rsid w:val="00F06B38"/>
    <w:rsid w:val="00F21BF6"/>
    <w:rsid w:val="00F306AD"/>
    <w:rsid w:val="00F3351A"/>
    <w:rsid w:val="00F47935"/>
    <w:rsid w:val="00F513DE"/>
    <w:rsid w:val="00F5409B"/>
    <w:rsid w:val="00F803D5"/>
    <w:rsid w:val="00F82B6D"/>
    <w:rsid w:val="00F84359"/>
    <w:rsid w:val="00F93A5B"/>
    <w:rsid w:val="00F9558F"/>
    <w:rsid w:val="00F97E2E"/>
    <w:rsid w:val="00FA6B35"/>
    <w:rsid w:val="00FB0CC1"/>
    <w:rsid w:val="00FB64CA"/>
    <w:rsid w:val="00FD0639"/>
    <w:rsid w:val="00FE4F35"/>
    <w:rsid w:val="00FF2286"/>
    <w:rsid w:val="00FF2F90"/>
    <w:rsid w:val="00FF6148"/>
    <w:rsid w:val="00FF7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6495E88"/>
  <w14:defaultImageDpi w14:val="300"/>
  <w15:chartTrackingRefBased/>
  <w15:docId w15:val="{757896B5-0829-43C7-9E9F-2EC104A43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semiHidden="1" w:unhideWhenUsed="1"/>
  </w:latentStyles>
  <w:style w:type="paragraph" w:default="1" w:styleId="Normal">
    <w:name w:val="Normal"/>
    <w:qFormat/>
    <w:rsid w:val="00563DC8"/>
    <w:pPr>
      <w:spacing w:line="360" w:lineRule="auto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Corpodetexto"/>
    <w:qFormat/>
    <w:rsid w:val="00851F42"/>
    <w:pPr>
      <w:keepNext/>
      <w:numPr>
        <w:numId w:val="14"/>
      </w:numPr>
      <w:outlineLvl w:val="0"/>
    </w:pPr>
    <w:rPr>
      <w:b/>
      <w:color w:val="4472C4" w:themeColor="accent1"/>
      <w:sz w:val="28"/>
    </w:rPr>
  </w:style>
  <w:style w:type="paragraph" w:styleId="Ttulo2">
    <w:name w:val="heading 2"/>
    <w:basedOn w:val="Normal"/>
    <w:next w:val="Corpodetexto"/>
    <w:qFormat/>
    <w:rsid w:val="00A55268"/>
    <w:pPr>
      <w:keepNext/>
      <w:numPr>
        <w:ilvl w:val="1"/>
        <w:numId w:val="14"/>
      </w:numPr>
      <w:outlineLvl w:val="1"/>
    </w:pPr>
    <w:rPr>
      <w:b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4"/>
      </w:numPr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4"/>
      </w:numPr>
      <w:jc w:val="center"/>
      <w:outlineLvl w:val="3"/>
    </w:pPr>
    <w:rPr>
      <w:b/>
      <w:bCs/>
      <w:sz w:val="36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4"/>
      </w:numPr>
      <w:jc w:val="both"/>
      <w:outlineLvl w:val="4"/>
    </w:pPr>
    <w:rPr>
      <w:b/>
      <w:bCs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4"/>
      </w:numPr>
      <w:jc w:val="both"/>
      <w:outlineLvl w:val="5"/>
    </w:pPr>
    <w:rPr>
      <w:i/>
      <w:iCs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4"/>
      </w:numPr>
      <w:jc w:val="center"/>
      <w:outlineLvl w:val="6"/>
    </w:pPr>
    <w:rPr>
      <w:b/>
      <w:bCs/>
      <w:i/>
      <w:iCs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4"/>
      </w:numPr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4"/>
      </w:numPr>
      <w:jc w:val="both"/>
      <w:outlineLvl w:val="8"/>
    </w:pPr>
    <w:rPr>
      <w:b/>
      <w:bCs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qFormat/>
    <w:rsid w:val="002625D0"/>
    <w:pPr>
      <w:jc w:val="center"/>
    </w:pPr>
    <w:rPr>
      <w:b/>
      <w:sz w:val="28"/>
    </w:rPr>
  </w:style>
  <w:style w:type="paragraph" w:styleId="Cabealho">
    <w:name w:val="header"/>
    <w:basedOn w:val="Normal"/>
    <w:link w:val="CabealhoChar"/>
    <w:rsid w:val="00402912"/>
    <w:pPr>
      <w:spacing w:line="240" w:lineRule="auto"/>
      <w:jc w:val="right"/>
    </w:pPr>
  </w:style>
  <w:style w:type="paragraph" w:styleId="Rodap">
    <w:name w:val="footer"/>
    <w:basedOn w:val="Normal"/>
    <w:link w:val="RodapChar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Sumrio2">
    <w:name w:val="toc 2"/>
    <w:basedOn w:val="Normal"/>
    <w:next w:val="Normal"/>
    <w:autoRedefine/>
    <w:uiPriority w:val="39"/>
    <w:rsid w:val="008E67A8"/>
    <w:pPr>
      <w:spacing w:line="240" w:lineRule="auto"/>
      <w:ind w:left="198"/>
    </w:pPr>
    <w:rPr>
      <w:bCs/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rsid w:val="00B70609"/>
    <w:pPr>
      <w:tabs>
        <w:tab w:val="left" w:pos="600"/>
        <w:tab w:val="right" w:leader="dot" w:pos="8776"/>
      </w:tabs>
      <w:spacing w:line="240" w:lineRule="auto"/>
    </w:pPr>
    <w:rPr>
      <w:bCs/>
    </w:rPr>
  </w:style>
  <w:style w:type="paragraph" w:styleId="Sumrio3">
    <w:name w:val="toc 3"/>
    <w:basedOn w:val="Normal"/>
    <w:next w:val="Normal"/>
    <w:autoRedefine/>
    <w:uiPriority w:val="39"/>
    <w:pPr>
      <w:ind w:left="400"/>
    </w:pPr>
    <w:rPr>
      <w:rFonts w:ascii="Calibri" w:hAnsi="Calibri"/>
      <w:sz w:val="22"/>
      <w:szCs w:val="22"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rFonts w:ascii="Calibri" w:hAnsi="Calibri"/>
      <w:szCs w:val="20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rFonts w:ascii="Calibri" w:hAnsi="Calibri"/>
      <w:szCs w:val="20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rFonts w:ascii="Calibri" w:hAnsi="Calibri"/>
      <w:szCs w:val="20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rFonts w:ascii="Calibri" w:hAnsi="Calibri"/>
      <w:szCs w:val="20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rFonts w:ascii="Calibri" w:hAnsi="Calibri"/>
      <w:szCs w:val="20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rFonts w:ascii="Calibri" w:hAnsi="Calibri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Recuodecorpodetexto">
    <w:name w:val="Body Text Indent"/>
    <w:basedOn w:val="Normal"/>
    <w:link w:val="RecuodecorpodetextoChar"/>
    <w:pPr>
      <w:ind w:left="708" w:firstLine="708"/>
      <w:jc w:val="both"/>
    </w:pPr>
  </w:style>
  <w:style w:type="paragraph" w:styleId="Recuodecorpodetexto2">
    <w:name w:val="Body Text Indent 2"/>
    <w:basedOn w:val="Normal"/>
    <w:pPr>
      <w:tabs>
        <w:tab w:val="num" w:pos="900"/>
      </w:tabs>
      <w:ind w:left="180"/>
      <w:jc w:val="both"/>
    </w:pPr>
  </w:style>
  <w:style w:type="paragraph" w:styleId="Corpodetexto">
    <w:name w:val="Body Text"/>
    <w:basedOn w:val="Normal"/>
    <w:link w:val="CorpodetextoChar"/>
    <w:qFormat/>
    <w:rsid w:val="00283DFE"/>
    <w:pPr>
      <w:spacing w:after="120"/>
      <w:jc w:val="both"/>
    </w:pPr>
  </w:style>
  <w:style w:type="paragraph" w:styleId="NormalWeb">
    <w:name w:val="Normal (Web)"/>
    <w:basedOn w:val="Normal"/>
    <w:pPr>
      <w:spacing w:before="100" w:beforeAutospacing="1" w:after="100" w:afterAutospacing="1"/>
      <w:ind w:firstLine="709"/>
      <w:jc w:val="both"/>
    </w:pPr>
    <w:rPr>
      <w:rFonts w:ascii="Arial Unicode MS" w:eastAsia="Arial Unicode MS" w:hAnsi="Arial Unicode MS" w:cs="Arial Unicode MS"/>
    </w:rPr>
  </w:style>
  <w:style w:type="paragraph" w:customStyle="1" w:styleId="font5">
    <w:name w:val="font5"/>
    <w:basedOn w:val="Normal"/>
    <w:pPr>
      <w:spacing w:before="100" w:beforeAutospacing="1" w:after="100" w:afterAutospacing="1" w:line="240" w:lineRule="auto"/>
    </w:pPr>
    <w:rPr>
      <w:rFonts w:eastAsia="Arial Unicode MS" w:cs="Arial"/>
      <w:sz w:val="20"/>
      <w:szCs w:val="20"/>
    </w:rPr>
  </w:style>
  <w:style w:type="paragraph" w:customStyle="1" w:styleId="xl22">
    <w:name w:val="xl2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Arial Unicode MS" w:cs="Arial"/>
      <w:b/>
      <w:bCs/>
    </w:rPr>
  </w:style>
  <w:style w:type="paragraph" w:customStyle="1" w:styleId="xl23">
    <w:name w:val="xl23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eastAsia="Arial Unicode MS" w:cs="Arial"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CCFF"/>
      <w:spacing w:before="100" w:beforeAutospacing="1" w:after="100" w:afterAutospacing="1" w:line="240" w:lineRule="auto"/>
      <w:jc w:val="center"/>
      <w:textAlignment w:val="center"/>
    </w:pPr>
    <w:rPr>
      <w:rFonts w:eastAsia="Arial Unicode MS" w:cs="Arial"/>
      <w:b/>
      <w:bCs/>
      <w:sz w:val="36"/>
      <w:szCs w:val="36"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eastAsia="Arial Unicode MS" w:cs="Arial"/>
      <w:b/>
      <w:bCs/>
    </w:rPr>
  </w:style>
  <w:style w:type="paragraph" w:styleId="Recuodecorpodetexto3">
    <w:name w:val="Body Text Indent 3"/>
    <w:basedOn w:val="Normal"/>
    <w:pPr>
      <w:ind w:firstLine="180"/>
    </w:pPr>
    <w:rPr>
      <w:szCs w:val="19"/>
    </w:rPr>
  </w:style>
  <w:style w:type="character" w:styleId="Refdecomentrio">
    <w:name w:val="annotation reference"/>
    <w:semiHidden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rPr>
      <w:sz w:val="20"/>
      <w:szCs w:val="20"/>
    </w:rPr>
  </w:style>
  <w:style w:type="paragraph" w:styleId="Corpodetexto2">
    <w:name w:val="Body Text 2"/>
    <w:basedOn w:val="Normal"/>
    <w:pPr>
      <w:jc w:val="both"/>
    </w:pPr>
    <w:rPr>
      <w:sz w:val="28"/>
    </w:rPr>
  </w:style>
  <w:style w:type="character" w:styleId="HiperlinkVisitado">
    <w:name w:val="FollowedHyperlink"/>
    <w:rPr>
      <w:color w:val="800080"/>
      <w:u w:val="single"/>
    </w:rPr>
  </w:style>
  <w:style w:type="paragraph" w:styleId="Corpodetexto3">
    <w:name w:val="Body Text 3"/>
    <w:basedOn w:val="Normal"/>
    <w:rPr>
      <w:i/>
      <w:iCs/>
    </w:rPr>
  </w:style>
  <w:style w:type="paragraph" w:customStyle="1" w:styleId="menutext">
    <w:name w:val="menu text"/>
    <w:basedOn w:val="Normal"/>
    <w:pPr>
      <w:spacing w:before="60" w:after="60" w:line="240" w:lineRule="auto"/>
      <w:jc w:val="both"/>
    </w:pPr>
    <w:rPr>
      <w:sz w:val="22"/>
      <w:lang w:val="en-GB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240" w:lineRule="auto"/>
      <w:textAlignment w:val="baseline"/>
    </w:pPr>
    <w:rPr>
      <w:szCs w:val="20"/>
    </w:rPr>
  </w:style>
  <w:style w:type="paragraph" w:customStyle="1" w:styleId="TabeladeGrade31">
    <w:name w:val="Tabela de Grade 31"/>
    <w:basedOn w:val="Ttulo1"/>
    <w:next w:val="Normal"/>
    <w:uiPriority w:val="39"/>
    <w:unhideWhenUsed/>
    <w:qFormat/>
    <w:rsid w:val="00220142"/>
    <w:pPr>
      <w:keepLines/>
      <w:spacing w:before="480" w:line="276" w:lineRule="auto"/>
      <w:outlineLvl w:val="9"/>
    </w:pPr>
    <w:rPr>
      <w:rFonts w:ascii="Calibri Light" w:hAnsi="Calibri Light"/>
      <w:bCs/>
      <w:color w:val="2E74B5"/>
      <w:szCs w:val="28"/>
    </w:rPr>
  </w:style>
  <w:style w:type="table" w:styleId="Tabelacomgrade">
    <w:name w:val="Table Grid"/>
    <w:basedOn w:val="Tabelanormal"/>
    <w:uiPriority w:val="59"/>
    <w:rsid w:val="005F69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qFormat/>
    <w:rsid w:val="00B607B2"/>
    <w:rPr>
      <w:b/>
      <w:bCs/>
    </w:rPr>
  </w:style>
  <w:style w:type="character" w:customStyle="1" w:styleId="CabealhoChar">
    <w:name w:val="Cabeçalho Char"/>
    <w:link w:val="Cabealho"/>
    <w:rsid w:val="00402912"/>
    <w:rPr>
      <w:rFonts w:ascii="Arial" w:hAnsi="Arial"/>
      <w:szCs w:val="24"/>
    </w:rPr>
  </w:style>
  <w:style w:type="character" w:customStyle="1" w:styleId="RodapChar">
    <w:name w:val="Rodapé Char"/>
    <w:link w:val="Rodap"/>
    <w:rsid w:val="00E56CCE"/>
    <w:rPr>
      <w:rFonts w:ascii="Arial" w:hAnsi="Arial"/>
      <w:szCs w:val="24"/>
    </w:rPr>
  </w:style>
  <w:style w:type="character" w:styleId="MenoPendente">
    <w:name w:val="Unresolved Mention"/>
    <w:uiPriority w:val="47"/>
    <w:rsid w:val="008465E5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0D0DDD"/>
    <w:pPr>
      <w:ind w:left="708"/>
    </w:pPr>
  </w:style>
  <w:style w:type="paragraph" w:customStyle="1" w:styleId="Ttulo4CourierNew12">
    <w:name w:val="Título 4 +Courier New+12"/>
    <w:basedOn w:val="Ttulo3"/>
    <w:rsid w:val="005D1935"/>
    <w:pPr>
      <w:numPr>
        <w:numId w:val="10"/>
      </w:numPr>
      <w:spacing w:before="240" w:after="60" w:line="240" w:lineRule="auto"/>
    </w:pPr>
    <w:rPr>
      <w:rFonts w:ascii="Courier New" w:hAnsi="Courier New" w:cs="Courier New"/>
      <w:iCs w:val="0"/>
      <w:sz w:val="24"/>
    </w:rPr>
  </w:style>
  <w:style w:type="paragraph" w:styleId="Legenda">
    <w:name w:val="caption"/>
    <w:basedOn w:val="Normal"/>
    <w:next w:val="Normal"/>
    <w:qFormat/>
    <w:rsid w:val="00851F42"/>
    <w:pPr>
      <w:spacing w:after="240" w:line="240" w:lineRule="auto"/>
      <w:jc w:val="center"/>
    </w:pPr>
    <w:rPr>
      <w:bCs/>
      <w:color w:val="7030A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931BCF"/>
    <w:pPr>
      <w:keepLines/>
      <w:numPr>
        <w:numId w:val="0"/>
      </w:numPr>
      <w:spacing w:before="240" w:after="480" w:line="259" w:lineRule="auto"/>
      <w:outlineLvl w:val="9"/>
    </w:pPr>
    <w:rPr>
      <w:rFonts w:eastAsiaTheme="majorEastAsia" w:cstheme="majorBidi"/>
      <w:color w:val="auto"/>
      <w:sz w:val="24"/>
      <w:szCs w:val="32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A35ACC"/>
    <w:rPr>
      <w:rFonts w:ascii="Arial" w:hAnsi="Arial"/>
    </w:rPr>
  </w:style>
  <w:style w:type="character" w:customStyle="1" w:styleId="CorpodetextoChar">
    <w:name w:val="Corpo de texto Char"/>
    <w:basedOn w:val="Fontepargpadro"/>
    <w:link w:val="Corpodetexto"/>
    <w:rsid w:val="00283DFE"/>
    <w:rPr>
      <w:rFonts w:ascii="Arial" w:hAnsi="Arial"/>
      <w:sz w:val="24"/>
      <w:szCs w:val="24"/>
    </w:rPr>
  </w:style>
  <w:style w:type="character" w:customStyle="1" w:styleId="RecuodecorpodetextoChar">
    <w:name w:val="Recuo de corpo de texto Char"/>
    <w:basedOn w:val="Fontepargpadro"/>
    <w:link w:val="Recuodecorpodetexto"/>
    <w:rsid w:val="00A35ACC"/>
    <w:rPr>
      <w:rFonts w:ascii="Arial" w:hAnsi="Arial"/>
      <w:szCs w:val="24"/>
    </w:rPr>
  </w:style>
  <w:style w:type="paragraph" w:styleId="SemEspaamento">
    <w:name w:val="No Spacing"/>
    <w:uiPriority w:val="1"/>
    <w:qFormat/>
    <w:rsid w:val="002524BD"/>
    <w:rPr>
      <w:rFonts w:ascii="Arial" w:hAnsi="Arial"/>
      <w:color w:val="00B05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sis4.com/brModelo/index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hanna.mesquita\Dados%20de%20aplicativos\Microsoft\Modelos\ABNT_Trabalho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A518FDA-A970-4197-9499-406F8C1C9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ABNT_Trabalho</Template>
  <TotalTime>11</TotalTime>
  <Pages>20</Pages>
  <Words>3174</Words>
  <Characters>17145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Fundação Oswaldo Aranha</Company>
  <LinksUpToDate>false</LinksUpToDate>
  <CharactersWithSpaces>20279</CharactersWithSpaces>
  <SharedDoc>false</SharedDoc>
  <HLinks>
    <vt:vector size="126" baseType="variant">
      <vt:variant>
        <vt:i4>3866662</vt:i4>
      </vt:variant>
      <vt:variant>
        <vt:i4>114</vt:i4>
      </vt:variant>
      <vt:variant>
        <vt:i4>0</vt:i4>
      </vt:variant>
      <vt:variant>
        <vt:i4>5</vt:i4>
      </vt:variant>
      <vt:variant>
        <vt:lpwstr>https://www.teamgantt.com/</vt:lpwstr>
      </vt:variant>
      <vt:variant>
        <vt:lpwstr/>
      </vt:variant>
      <vt:variant>
        <vt:i4>5636114</vt:i4>
      </vt:variant>
      <vt:variant>
        <vt:i4>111</vt:i4>
      </vt:variant>
      <vt:variant>
        <vt:i4>0</vt:i4>
      </vt:variant>
      <vt:variant>
        <vt:i4>5</vt:i4>
      </vt:variant>
      <vt:variant>
        <vt:lpwstr>https://tecnoblog.net/236041/guia-normas-abnt-trabalho-academico-tcc/</vt:lpwstr>
      </vt:variant>
      <vt:variant>
        <vt:lpwstr/>
      </vt:variant>
      <vt:variant>
        <vt:i4>2228346</vt:i4>
      </vt:variant>
      <vt:variant>
        <vt:i4>108</vt:i4>
      </vt:variant>
      <vt:variant>
        <vt:i4>0</vt:i4>
      </vt:variant>
      <vt:variant>
        <vt:i4>5</vt:i4>
      </vt:variant>
      <vt:variant>
        <vt:lpwstr>http://www.sis4.com/brModelo/index.html</vt:lpwstr>
      </vt:variant>
      <vt:variant>
        <vt:lpwstr/>
      </vt:variant>
      <vt:variant>
        <vt:i4>5636114</vt:i4>
      </vt:variant>
      <vt:variant>
        <vt:i4>105</vt:i4>
      </vt:variant>
      <vt:variant>
        <vt:i4>0</vt:i4>
      </vt:variant>
      <vt:variant>
        <vt:i4>5</vt:i4>
      </vt:variant>
      <vt:variant>
        <vt:lpwstr>https://tecnoblog.net/236041/guia-normas-abnt-trabalho-academico-tcc/</vt:lpwstr>
      </vt:variant>
      <vt:variant>
        <vt:lpwstr/>
      </vt:variant>
      <vt:variant>
        <vt:i4>2228346</vt:i4>
      </vt:variant>
      <vt:variant>
        <vt:i4>102</vt:i4>
      </vt:variant>
      <vt:variant>
        <vt:i4>0</vt:i4>
      </vt:variant>
      <vt:variant>
        <vt:i4>5</vt:i4>
      </vt:variant>
      <vt:variant>
        <vt:lpwstr>http://www.sis4.com/brModelo/index.html</vt:lpwstr>
      </vt:variant>
      <vt:variant>
        <vt:lpwstr/>
      </vt:variant>
      <vt:variant>
        <vt:i4>3866662</vt:i4>
      </vt:variant>
      <vt:variant>
        <vt:i4>93</vt:i4>
      </vt:variant>
      <vt:variant>
        <vt:i4>0</vt:i4>
      </vt:variant>
      <vt:variant>
        <vt:i4>5</vt:i4>
      </vt:variant>
      <vt:variant>
        <vt:lpwstr>https://www.teamgantt.com/</vt:lpwstr>
      </vt:variant>
      <vt:variant>
        <vt:lpwstr/>
      </vt:variant>
      <vt:variant>
        <vt:i4>1179708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_Toc531987086</vt:lpwstr>
      </vt:variant>
      <vt:variant>
        <vt:i4>1179708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_Toc531987085</vt:lpwstr>
      </vt:variant>
      <vt:variant>
        <vt:i4>1179708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_Toc531987084</vt:lpwstr>
      </vt:variant>
      <vt:variant>
        <vt:i4>1179708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_Toc531987083</vt:lpwstr>
      </vt:variant>
      <vt:variant>
        <vt:i4>1179708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_Toc531987082</vt:lpwstr>
      </vt:variant>
      <vt:variant>
        <vt:i4>1179708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_Toc531987081</vt:lpwstr>
      </vt:variant>
      <vt:variant>
        <vt:i4>1179708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_Toc531987080</vt:lpwstr>
      </vt:variant>
      <vt:variant>
        <vt:i4>1900604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_Toc531987079</vt:lpwstr>
      </vt:variant>
      <vt:variant>
        <vt:i4>1900604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_Toc531987078</vt:lpwstr>
      </vt:variant>
      <vt:variant>
        <vt:i4>1900604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_Toc531987077</vt:lpwstr>
      </vt:variant>
      <vt:variant>
        <vt:i4>1900604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_Toc531987076</vt:lpwstr>
      </vt:variant>
      <vt:variant>
        <vt:i4>1900604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_Toc531987075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_Toc531987074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_Toc531987073</vt:lpwstr>
      </vt:variant>
      <vt:variant>
        <vt:i4>1900604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_Toc531987072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rosenclever gazoni</dc:creator>
  <cp:keywords/>
  <dc:description/>
  <cp:lastModifiedBy>Daniel Souza</cp:lastModifiedBy>
  <cp:revision>3</cp:revision>
  <cp:lastPrinted>2020-04-11T21:39:00Z</cp:lastPrinted>
  <dcterms:created xsi:type="dcterms:W3CDTF">2020-04-27T19:59:00Z</dcterms:created>
  <dcterms:modified xsi:type="dcterms:W3CDTF">2020-04-27T20:09:00Z</dcterms:modified>
</cp:coreProperties>
</file>